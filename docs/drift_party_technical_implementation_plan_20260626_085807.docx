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BCFA" w14:textId="77777777" w:rsidR="004E5EE7" w:rsidRDefault="004E5EE7"/>
    <w:p>
      <w:r>
        <w:rPr>
          <w:b/>
          <w:sz w:val="36"/>
        </w:rPr>
        <w:t>Drift Party — Technical Implementation Plan</w:t>
      </w:r>
    </w:p>
    <w:p>
      <w:r>
        <w:rPr>
          <w:color w:val="1F4E79"/>
          <w:sz w:val="28"/>
        </w:rPr>
        <w:t>MVP implementation plan for a local multiplayer top-down drift racing game</w:t>
      </w:r>
    </w:p>
    <w:p>
      <w:r>
        <w:rPr>
          <w:color w:val="888888"/>
          <w:sz w:val="20"/>
        </w:rPr>
        <w:t>NNIT  |  June 2026</w:t>
      </w:r>
    </w:p>
    <w:p>
      <w:r>
        <w:rPr>
          <w:b/>
          <w:sz w:val="32"/>
        </w:rPr>
        <w:t>Document Control</w:t>
      </w:r>
    </w:p>
    <w:tbl>
      <w:tblPr>
        <w:tblW w:type="auto" w:w="0"/>
        <w:tblLook w:firstColumn="1" w:firstRow="1" w:lastColumn="0" w:lastRow="0" w:noHBand="0" w:noVBand="1" w:val="04A0"/>
      </w:tblPr>
      <w:tblGrid>
        <w:gridCol w:w="4510"/>
        <w:gridCol w:w="4510"/>
      </w:tblGrid>
      <w:tr>
        <w:tc>
          <w:tcPr>
            <w:tcW w:type="dxa" w:w="4510"/>
            <w:shd w:fill="D5E8F0" w:val="clear"/>
          </w:tcPr>
          <w:p>
            <w:r>
              <w:rPr>
                <w:b/>
              </w:rPr>
              <w:t>Field</w:t>
            </w:r>
          </w:p>
        </w:tc>
        <w:tc>
          <w:tcPr>
            <w:tcW w:type="dxa" w:w="4510"/>
            <w:shd w:fill="D5E8F0" w:val="clear"/>
          </w:tcPr>
          <w:p>
            <w:r>
              <w:rPr>
                <w:b/>
              </w:rPr>
              <w:t>Value</w:t>
            </w:r>
          </w:p>
        </w:tc>
      </w:tr>
      <w:tr>
        <w:tc>
          <w:tcPr>
            <w:tcW w:type="dxa" w:w="4510"/>
          </w:tcPr>
          <w:p>
            <w:r>
              <w:t>Document title</w:t>
            </w:r>
          </w:p>
        </w:tc>
        <w:tc>
          <w:tcPr>
            <w:tcW w:type="dxa" w:w="4510"/>
          </w:tcPr>
          <w:p>
            <w:r>
              <w:t>Drift Party — Technical Implementation Plan</w:t>
            </w:r>
          </w:p>
        </w:tc>
      </w:tr>
      <w:tr>
        <w:tc>
          <w:tcPr>
            <w:tcW w:type="dxa" w:w="4510"/>
          </w:tcPr>
          <w:p>
            <w:r>
              <w:t>Related document</w:t>
            </w:r>
          </w:p>
        </w:tc>
        <w:tc>
          <w:tcPr>
            <w:tcW w:type="dxa" w:w="4510"/>
          </w:tcPr>
          <w:p>
            <w:r>
              <w:t>Drift Party — MVP Game Specification</w:t>
            </w:r>
          </w:p>
        </w:tc>
      </w:tr>
      <w:tr>
        <w:tc>
          <w:tcPr>
            <w:tcW w:type="dxa" w:w="4510"/>
          </w:tcPr>
          <w:p>
            <w:r>
              <w:t>Document type</w:t>
            </w:r>
          </w:p>
        </w:tc>
        <w:tc>
          <w:tcPr>
            <w:tcW w:type="dxa" w:w="4510"/>
          </w:tcPr>
          <w:p>
            <w:r>
              <w:t>Technical implementation plan</w:t>
            </w:r>
          </w:p>
        </w:tc>
      </w:tr>
      <w:tr>
        <w:tc>
          <w:tcPr>
            <w:tcW w:type="dxa" w:w="4510"/>
          </w:tcPr>
          <w:p>
            <w:r>
              <w:t>Version</w:t>
            </w:r>
          </w:p>
        </w:tc>
        <w:tc>
          <w:tcPr>
            <w:tcW w:type="dxa" w:w="4510"/>
          </w:tcPr>
          <w:p>
            <w:r>
              <w:t>0.1 Draft</w:t>
            </w:r>
          </w:p>
        </w:tc>
      </w:tr>
      <w:tr>
        <w:tc>
          <w:tcPr>
            <w:tcW w:type="dxa" w:w="4510"/>
          </w:tcPr>
          <w:p>
            <w:r>
              <w:t>Prepared by</w:t>
            </w:r>
          </w:p>
        </w:tc>
        <w:tc>
          <w:tcPr>
            <w:tcW w:type="dxa" w:w="4510"/>
          </w:tcPr>
          <w:p>
            <w:r>
              <w:t>NNIT</w:t>
            </w:r>
          </w:p>
        </w:tc>
      </w:tr>
      <w:tr>
        <w:tc>
          <w:tcPr>
            <w:tcW w:type="dxa" w:w="4510"/>
          </w:tcPr>
          <w:p>
            <w:r>
              <w:t>Target release</w:t>
            </w:r>
          </w:p>
        </w:tc>
        <w:tc>
          <w:tcPr>
            <w:tcW w:type="dxa" w:w="4510"/>
          </w:tcPr>
          <w:p>
            <w:r>
              <w:t>MVP</w:t>
            </w:r>
          </w:p>
        </w:tc>
      </w:tr>
      <w:tr>
        <w:tc>
          <w:tcPr>
            <w:tcW w:type="dxa" w:w="4510"/>
          </w:tcPr>
          <w:p>
            <w:r>
              <w:t>Target platform</w:t>
            </w:r>
          </w:p>
        </w:tc>
        <w:tc>
          <w:tcPr>
            <w:tcW w:type="dxa" w:w="4510"/>
          </w:tcPr>
          <w:p>
            <w:r>
              <w:t>Host computer with shared screen and mobile browser controllers</w:t>
            </w:r>
          </w:p>
        </w:tc>
      </w:tr>
    </w:tbl>
    <w:p>
      <w:r>
        <w:rPr>
          <w:b/>
          <w:sz w:val="32"/>
        </w:rPr>
        <w:t>1. Purpose</w:t>
      </w:r>
    </w:p>
    <w:p>
      <w:r>
        <w:t>This document describes a practical implementation plan for the Drift Party MVP. It translates the game specification into a technical build approach, including architecture, networking, game loop design, data structures, physics model, track authoring, milestones, testing, and acceptance criteria.</w:t>
      </w:r>
    </w:p>
    <w:p>
      <w:r>
        <w:rPr>
          <w:b/>
          <w:sz w:val="32"/>
        </w:rPr>
        <w:t>2. Recommended MVP Architecture</w:t>
      </w:r>
    </w:p>
    <w:p>
      <w:r>
        <w:t>The MVP should use a local host application running on a computer connected to the shared screen. The host application serves the shared-screen game page, serves the phone controller page, and runs the authoritative game simulation and WebSocket server. Phones connect over the same local WiFi network.</w:t>
      </w:r>
    </w:p>
    <w:p>
      <w:r>
        <w:rPr>
          <w:b/>
          <w:sz w:val="28"/>
        </w:rPr>
        <w:t>2.1 Suggested Technology Stack</w:t>
      </w:r>
    </w:p>
    <w:tbl>
      <w:tblPr>
        <w:tblW w:type="auto" w:w="0"/>
        <w:tblLook w:firstColumn="1" w:firstRow="1" w:lastColumn="0" w:lastRow="0" w:noHBand="0" w:noVBand="1" w:val="04A0"/>
      </w:tblPr>
      <w:tblGrid>
        <w:gridCol w:w="3007"/>
        <w:gridCol w:w="3007"/>
        <w:gridCol w:w="3007"/>
      </w:tblGrid>
      <w:tr>
        <w:tc>
          <w:tcPr>
            <w:tcW w:type="dxa" w:w="3007"/>
            <w:shd w:fill="D5E8F0" w:val="clear"/>
          </w:tcPr>
          <w:p>
            <w:r>
              <w:rPr>
                <w:b/>
              </w:rPr>
              <w:t>Area</w:t>
            </w:r>
          </w:p>
        </w:tc>
        <w:tc>
          <w:tcPr>
            <w:tcW w:type="dxa" w:w="3007"/>
            <w:shd w:fill="D5E8F0" w:val="clear"/>
          </w:tcPr>
          <w:p>
            <w:r>
              <w:rPr>
                <w:b/>
              </w:rPr>
              <w:t>Recommendation</w:t>
            </w:r>
          </w:p>
        </w:tc>
        <w:tc>
          <w:tcPr>
            <w:tcW w:type="dxa" w:w="3007"/>
            <w:shd w:fill="D5E8F0" w:val="clear"/>
          </w:tcPr>
          <w:p>
            <w:r>
              <w:rPr>
                <w:b/>
              </w:rPr>
              <w:t>Reason</w:t>
            </w:r>
          </w:p>
        </w:tc>
      </w:tr>
      <w:tr>
        <w:tc>
          <w:tcPr>
            <w:tcW w:type="dxa" w:w="3007"/>
          </w:tcPr>
          <w:p>
            <w:r>
              <w:t>Host runtime</w:t>
            </w:r>
          </w:p>
        </w:tc>
        <w:tc>
          <w:tcPr>
            <w:tcW w:type="dxa" w:w="3007"/>
          </w:tcPr>
          <w:p>
            <w:r>
              <w:t>Node.js</w:t>
            </w:r>
          </w:p>
        </w:tc>
        <w:tc>
          <w:tcPr>
            <w:tcW w:type="dxa" w:w="3007"/>
          </w:tcPr>
          <w:p>
            <w:r>
              <w:t>Simple local server runtime with strong WebSocket support.</w:t>
            </w:r>
          </w:p>
        </w:tc>
      </w:tr>
      <w:tr>
        <w:tc>
          <w:tcPr>
            <w:tcW w:type="dxa" w:w="3007"/>
          </w:tcPr>
          <w:p>
            <w:r>
              <w:t>Web server</w:t>
            </w:r>
          </w:p>
        </w:tc>
        <w:tc>
          <w:tcPr>
            <w:tcW w:type="dxa" w:w="3007"/>
          </w:tcPr>
          <w:p>
            <w:r>
              <w:t>Express</w:t>
            </w:r>
          </w:p>
        </w:tc>
        <w:tc>
          <w:tcPr>
            <w:tcW w:type="dxa" w:w="3007"/>
          </w:tcPr>
          <w:p>
            <w:r>
              <w:t>Straightforward static file serving and local routes.</w:t>
            </w:r>
          </w:p>
        </w:tc>
      </w:tr>
      <w:tr>
        <w:tc>
          <w:tcPr>
            <w:tcW w:type="dxa" w:w="3007"/>
          </w:tcPr>
          <w:p>
            <w:r>
              <w:t>Real-time communication</w:t>
            </w:r>
          </w:p>
        </w:tc>
        <w:tc>
          <w:tcPr>
            <w:tcW w:type="dxa" w:w="3007"/>
          </w:tcPr>
          <w:p>
            <w:r>
              <w:t>Socket.IO or WebSocket</w:t>
            </w:r>
          </w:p>
        </w:tc>
        <w:tc>
          <w:tcPr>
            <w:tcW w:type="dxa" w:w="3007"/>
          </w:tcPr>
          <w:p>
            <w:r>
              <w:t>Supports low-latency phone input and shared-screen updates.</w:t>
            </w:r>
          </w:p>
        </w:tc>
      </w:tr>
      <w:tr>
        <w:tc>
          <w:tcPr>
            <w:tcW w:type="dxa" w:w="3007"/>
          </w:tcPr>
          <w:p>
            <w:r>
              <w:t>Rendering</w:t>
            </w:r>
          </w:p>
        </w:tc>
        <w:tc>
          <w:tcPr>
            <w:tcW w:type="dxa" w:w="3007"/>
          </w:tcPr>
          <w:p>
            <w:r>
              <w:t>Phaser 3 or PixiJS</w:t>
            </w:r>
          </w:p>
        </w:tc>
        <w:tc>
          <w:tcPr>
            <w:tcW w:type="dxa" w:w="3007"/>
          </w:tcPr>
          <w:p>
            <w:r>
              <w:t>Good fit for 2D top-down rendering, sprites, camera, and effects.</w:t>
            </w:r>
          </w:p>
        </w:tc>
      </w:tr>
      <w:tr>
        <w:tc>
          <w:tcPr>
            <w:tcW w:type="dxa" w:w="3007"/>
          </w:tcPr>
          <w:p>
            <w:r>
              <w:t>Physics</w:t>
            </w:r>
          </w:p>
        </w:tc>
        <w:tc>
          <w:tcPr>
            <w:tcW w:type="dxa" w:w="3007"/>
          </w:tcPr>
          <w:p>
            <w:r>
              <w:t>Custom lightweight arcade physics</w:t>
            </w:r>
          </w:p>
        </w:tc>
        <w:tc>
          <w:tcPr>
            <w:tcW w:type="dxa" w:w="3007"/>
          </w:tcPr>
          <w:p>
            <w:r>
              <w:t>Vehicle behaviour is arcade-style and easier to tune without full simulation.</w:t>
            </w:r>
          </w:p>
        </w:tc>
      </w:tr>
      <w:tr>
        <w:tc>
          <w:tcPr>
            <w:tcW w:type="dxa" w:w="3007"/>
          </w:tcPr>
          <w:p>
            <w:r>
              <w:t>Phone client</w:t>
            </w:r>
          </w:p>
        </w:tc>
        <w:tc>
          <w:tcPr>
            <w:tcW w:type="dxa" w:w="3007"/>
          </w:tcPr>
          <w:p>
            <w:r>
              <w:t>Plain HTML, CSS, and JavaScript</w:t>
            </w:r>
          </w:p>
        </w:tc>
        <w:tc>
          <w:tcPr>
            <w:tcW w:type="dxa" w:w="3007"/>
          </w:tcPr>
          <w:p>
            <w:r>
              <w:t>Fast load, minimal dependencies, broad mobile browser support.</w:t>
            </w:r>
          </w:p>
        </w:tc>
      </w:tr>
      <w:tr>
        <w:tc>
          <w:tcPr>
            <w:tcW w:type="dxa" w:w="3007"/>
          </w:tcPr>
          <w:p>
            <w:r>
              <w:t>QR code</w:t>
            </w:r>
          </w:p>
        </w:tc>
        <w:tc>
          <w:tcPr>
            <w:tcW w:type="dxa" w:w="3007"/>
          </w:tcPr>
          <w:p>
            <w:r>
              <w:t>Generated from local host URL</w:t>
            </w:r>
          </w:p>
        </w:tc>
        <w:tc>
          <w:tcPr>
            <w:tcW w:type="dxa" w:w="3007"/>
          </w:tcPr>
          <w:p>
            <w:r>
              <w:t>Allows players to join without typing the IP address.</w:t>
            </w:r>
          </w:p>
        </w:tc>
      </w:tr>
      <w:tr>
        <w:tc>
          <w:tcPr>
            <w:tcW w:type="dxa" w:w="3007"/>
          </w:tcPr>
          <w:p>
            <w:r>
              <w:t>Content format</w:t>
            </w:r>
          </w:p>
        </w:tc>
        <w:tc>
          <w:tcPr>
            <w:tcW w:type="dxa" w:w="3007"/>
          </w:tcPr>
          <w:p>
            <w:r>
              <w:t>PNG or WebP assets with JSON track data</w:t>
            </w:r>
          </w:p>
        </w:tc>
        <w:tc>
          <w:tcPr>
            <w:tcW w:type="dxa" w:w="3007"/>
          </w:tcPr>
          <w:p>
            <w:r>
              <w:t>Simple pipeline for hand-drawn art and authored track behaviour.</w:t>
            </w:r>
          </w:p>
        </w:tc>
      </w:tr>
    </w:tbl>
    <w:p>
      <w:r>
        <w:rPr>
          <w:b/>
          <w:sz w:val="28"/>
        </w:rPr>
        <w:t>2.2 Runtime Components</w:t>
      </w:r>
    </w:p>
    <w:p>
      <w:r>
        <w:t>• Local Node.js server serves the shared-screen page at a route such as /screen.</w:t>
      </w:r>
    </w:p>
    <w:p>
      <w:r>
        <w:t>• Local Node.js server serves the phone controller page at a route such as /play.</w:t>
      </w:r>
    </w:p>
    <w:p>
      <w:r>
        <w:t>• Socket.IO or WebSocket server manages player connections and input events.</w:t>
      </w:r>
    </w:p>
    <w:p>
      <w:r>
        <w:t>• Authoritative game simulation runs on the host machine.</w:t>
      </w:r>
    </w:p>
    <w:p>
      <w:r>
        <w:t>• Shared screen renders the latest authoritative state.</w:t>
      </w:r>
    </w:p>
    <w:p>
      <w:r>
        <w:t>• Phone clients send input and receive lightweight status feedback.</w:t>
      </w:r>
    </w:p>
    <w:p>
      <w:r>
        <w:rPr>
          <w:b/>
          <w:sz w:val="32"/>
        </w:rPr>
        <w:t>3. High-Level Runtime Model</w:t>
      </w:r>
    </w:p>
    <w:p>
      <w:r>
        <w:t>The host computer should own the session. It should not depend on an external cloud service for gameplay. The only network requirement is that the phones and host can reach each other over the same local network.</w:t>
      </w:r>
    </w:p>
    <w:p>
      <w:r>
        <w:rPr>
          <w:b/>
          <w:sz w:val="28"/>
        </w:rPr>
        <w:t>3.1 Host Responsibilities</w:t>
      </w:r>
    </w:p>
    <w:p>
      <w:r>
        <w:t>• Detect or display the local IP address used for joining.</w:t>
      </w:r>
    </w:p>
    <w:p>
      <w:r>
        <w:t>• Generate and display a QR code for the phone controller URL.</w:t>
      </w:r>
    </w:p>
    <w:p>
      <w:r>
        <w:t>• Manage player slots and colours.</w:t>
      </w:r>
    </w:p>
    <w:p>
      <w:r>
        <w:t>• Run the race state machine.</w:t>
      </w:r>
    </w:p>
    <w:p>
      <w:r>
        <w:t>• Apply phone inputs to the game simulation.</w:t>
      </w:r>
    </w:p>
    <w:p>
      <w:r>
        <w:t>• Simulate car movement, collisions, checkpoints, jumps, falls, and hazards.</w:t>
      </w:r>
    </w:p>
    <w:p>
      <w:r>
        <w:t>• Broadcast game state to the shared screen.</w:t>
      </w:r>
    </w:p>
    <w:p>
      <w:r>
        <w:t>• Broadcast player-specific status to phones.</w:t>
      </w:r>
    </w:p>
    <w:p>
      <w:r>
        <w:t>• Handle disconnects and reconnects.</w:t>
      </w:r>
    </w:p>
    <w:p>
      <w:r>
        <w:rPr>
          <w:b/>
          <w:sz w:val="28"/>
        </w:rPr>
        <w:t>3.2 Phone Responsibilities</w:t>
      </w:r>
    </w:p>
    <w:p>
      <w:r>
        <w:t>• Load the controller page from the host machine.</w:t>
      </w:r>
    </w:p>
    <w:p>
      <w:r>
        <w:t>• Connect to the host using WebSocket or Socket.IO.</w:t>
      </w:r>
    </w:p>
    <w:p>
      <w:r>
        <w:t>• Maintain touch button state locally.</w:t>
      </w:r>
    </w:p>
    <w:p>
      <w:r>
        <w:t>• Send current input state repeatedly during the race.</w:t>
      </w:r>
    </w:p>
    <w:p>
      <w:r>
        <w:t>• Display basic race feedback such as position, lap, checkpoint progress, drift combo, and connection status.</w:t>
      </w:r>
    </w:p>
    <w:p>
      <w:r>
        <w:t>• Allow car selection and ready state before the race.</w:t>
      </w:r>
    </w:p>
    <w:p>
      <w:r>
        <w:rPr>
          <w:b/>
          <w:sz w:val="28"/>
        </w:rPr>
        <w:t>3.3 Shared Screen Responsibilities</w:t>
      </w:r>
    </w:p>
    <w:p>
      <w:r>
        <w:t>• Render the lobby, QR code, connected players, car selections, and ready status.</w:t>
      </w:r>
    </w:p>
    <w:p>
      <w:r>
        <w:t>• Render all cars and the selected track during racing.</w:t>
      </w:r>
    </w:p>
    <w:p>
      <w:r>
        <w:t>• Render HUD elements such as ranking, lap count, checkpoint progress, and race timer.</w:t>
      </w:r>
    </w:p>
    <w:p>
      <w:r>
        <w:t>• Render drift trails, airborne shadows, environmental effects, and finish notifications.</w:t>
      </w:r>
    </w:p>
    <w:p>
      <w:r>
        <w:t>• Render results after the race.</w:t>
      </w:r>
    </w:p>
    <w:p>
      <w:r>
        <w:rPr>
          <w:b/>
          <w:sz w:val="32"/>
        </w:rPr>
        <w:t>4. Server-Authoritative Design</w:t>
      </w:r>
    </w:p>
    <w:p>
      <w:r>
        <w:t>The server should be authoritative. Phones only send player intent. They do not calculate car position, checkpoint status, collisions, or finish order. This avoids desynchronisation between devices, prevents inconsistent results from phone performance differences, and keeps the shared-screen experience reliable.</w:t>
      </w:r>
    </w:p>
    <w:p>
      <w:r>
        <w:rPr>
          <w:b/>
          <w:sz w:val="28"/>
        </w:rPr>
        <w:t>4.1 Authoritative State</w:t>
      </w:r>
    </w:p>
    <w:p>
      <w:r>
        <w:t>• Car positions, rotations, velocities, and airborne state.</w:t>
      </w:r>
    </w:p>
    <w:p>
      <w:r>
        <w:t>• Current race state and countdown.</w:t>
      </w:r>
    </w:p>
    <w:p>
      <w:r>
        <w:t>• Player car type, colour, and connection state.</w:t>
      </w:r>
    </w:p>
    <w:p>
      <w:r>
        <w:t>• Checkpoint and lap progress.</w:t>
      </w:r>
    </w:p>
    <w:p>
      <w:r>
        <w:t>• Drift state, active drift combo, and banked drift score.</w:t>
      </w:r>
    </w:p>
    <w:p>
      <w:r>
        <w:t>• Collision outcomes.</w:t>
      </w:r>
    </w:p>
    <w:p>
      <w:r>
        <w:t>• Hazard effects, jumps, falls, and landing positions.</w:t>
      </w:r>
    </w:p>
    <w:p>
      <w:r>
        <w:t>• Final race results.</w:t>
      </w:r>
    </w:p>
    <w:p>
      <w:r>
        <w:rPr>
          <w:b/>
          <w:sz w:val="32"/>
        </w:rPr>
        <w:t>5. Game State Machine</w:t>
      </w:r>
    </w:p>
    <w:p>
      <w:r>
        <w:t>The game should be implemented as a clear state machine. This will make it easier to reason about UI, networking, input handling, and race transitions.</w:t>
      </w:r>
    </w:p>
    <w:p>
      <w:r>
        <w:rPr>
          <w:b/>
          <w:sz w:val="28"/>
        </w:rPr>
        <w:t>5.1 States</w:t>
      </w:r>
    </w:p>
    <w:tbl>
      <w:tblPr>
        <w:tblW w:type="auto" w:w="0"/>
        <w:tblLook w:firstColumn="1" w:firstRow="1" w:lastColumn="0" w:lastRow="0" w:noHBand="0" w:noVBand="1" w:val="04A0"/>
      </w:tblPr>
      <w:tblGrid>
        <w:gridCol w:w="4510"/>
        <w:gridCol w:w="4510"/>
      </w:tblGrid>
      <w:tr>
        <w:tc>
          <w:tcPr>
            <w:tcW w:type="dxa" w:w="4510"/>
            <w:shd w:fill="D5E8F0" w:val="clear"/>
          </w:tcPr>
          <w:p>
            <w:r>
              <w:rPr>
                <w:b/>
              </w:rPr>
              <w:t>State</w:t>
            </w:r>
          </w:p>
        </w:tc>
        <w:tc>
          <w:tcPr>
            <w:tcW w:type="dxa" w:w="4510"/>
            <w:shd w:fill="D5E8F0" w:val="clear"/>
          </w:tcPr>
          <w:p>
            <w:r>
              <w:rPr>
                <w:b/>
              </w:rPr>
              <w:t>Purpose</w:t>
            </w:r>
          </w:p>
        </w:tc>
      </w:tr>
      <w:tr>
        <w:tc>
          <w:tcPr>
            <w:tcW w:type="dxa" w:w="4510"/>
          </w:tcPr>
          <w:p>
            <w:r>
              <w:t>BOOT</w:t>
            </w:r>
          </w:p>
        </w:tc>
        <w:tc>
          <w:tcPr>
            <w:tcW w:type="dxa" w:w="4510"/>
          </w:tcPr>
          <w:p>
            <w:r>
              <w:t>Server starts, loads configuration, prepares assets, and identifies local network URL.</w:t>
            </w:r>
          </w:p>
        </w:tc>
      </w:tr>
      <w:tr>
        <w:tc>
          <w:tcPr>
            <w:tcW w:type="dxa" w:w="4510"/>
          </w:tcPr>
          <w:p>
            <w:r>
              <w:t>LOBBY</w:t>
            </w:r>
          </w:p>
        </w:tc>
        <w:tc>
          <w:tcPr>
            <w:tcW w:type="dxa" w:w="4510"/>
          </w:tcPr>
          <w:p>
            <w:r>
              <w:t>Shared screen displays QR code and accepts player joins.</w:t>
            </w:r>
          </w:p>
        </w:tc>
      </w:tr>
      <w:tr>
        <w:tc>
          <w:tcPr>
            <w:tcW w:type="dxa" w:w="4510"/>
          </w:tcPr>
          <w:p>
            <w:r>
              <w:t>CAR_SELECT</w:t>
            </w:r>
          </w:p>
        </w:tc>
        <w:tc>
          <w:tcPr>
            <w:tcW w:type="dxa" w:w="4510"/>
          </w:tcPr>
          <w:p>
            <w:r>
              <w:t>Players choose one of the three available cars and mark themselves ready.</w:t>
            </w:r>
          </w:p>
        </w:tc>
      </w:tr>
      <w:tr>
        <w:tc>
          <w:tcPr>
            <w:tcW w:type="dxa" w:w="4510"/>
          </w:tcPr>
          <w:p>
            <w:r>
              <w:t>TRACK_SELECT</w:t>
            </w:r>
          </w:p>
        </w:tc>
        <w:tc>
          <w:tcPr>
            <w:tcW w:type="dxa" w:w="4510"/>
          </w:tcPr>
          <w:p>
            <w:r>
              <w:t>Host selects track and lap count.</w:t>
            </w:r>
          </w:p>
        </w:tc>
      </w:tr>
      <w:tr>
        <w:tc>
          <w:tcPr>
            <w:tcW w:type="dxa" w:w="4510"/>
          </w:tcPr>
          <w:p>
            <w:r>
              <w:t>COUNTDOWN</w:t>
            </w:r>
          </w:p>
        </w:tc>
        <w:tc>
          <w:tcPr>
            <w:tcW w:type="dxa" w:w="4510"/>
          </w:tcPr>
          <w:p>
            <w:r>
              <w:t>Race is prepared, cars are locked in place, and a 3-2-1 countdown is shown.</w:t>
            </w:r>
          </w:p>
        </w:tc>
      </w:tr>
      <w:tr>
        <w:tc>
          <w:tcPr>
            <w:tcW w:type="dxa" w:w="4510"/>
          </w:tcPr>
          <w:p>
            <w:r>
              <w:t>RACING</w:t>
            </w:r>
          </w:p>
        </w:tc>
        <w:tc>
          <w:tcPr>
            <w:tcW w:type="dxa" w:w="4510"/>
          </w:tcPr>
          <w:p>
            <w:r>
              <w:t>Main game simulation runs and inputs affect cars.</w:t>
            </w:r>
          </w:p>
        </w:tc>
      </w:tr>
      <w:tr>
        <w:tc>
          <w:tcPr>
            <w:tcW w:type="dxa" w:w="4510"/>
          </w:tcPr>
          <w:p>
            <w:r>
              <w:t>FINISHED</w:t>
            </w:r>
          </w:p>
        </w:tc>
        <w:tc>
          <w:tcPr>
            <w:tcW w:type="dxa" w:w="4510"/>
          </w:tcPr>
          <w:p>
            <w:r>
              <w:t>Results are displayed and the host can start another race or return to the lobby.</w:t>
            </w:r>
          </w:p>
        </w:tc>
      </w:tr>
    </w:tbl>
    <w:p>
      <w:r>
        <w:rPr>
          <w:b/>
          <w:sz w:val="28"/>
        </w:rPr>
        <w:t>5.2 MVP Simplification</w:t>
      </w:r>
    </w:p>
    <w:p>
      <w:r>
        <w:t>For the MVP, LOBBY, CAR</w:t>
      </w:r>
      <w:r>
        <w:t>SELECT, and TRACK</w:t>
      </w:r>
      <w:r>
        <w:t>SELECT can be combined into one lobby screen. This reduces UI complexity while still supporting the full race setup flow.</w:t>
      </w:r>
    </w:p>
    <w:p>
      <w:r>
        <w:rPr>
          <w:b/>
          <w:sz w:val="32"/>
        </w:rPr>
        <w:t>6. Networking Design</w:t>
      </w:r>
    </w:p>
    <w:p>
      <w:r>
        <w:t>The networking layer should distinguish shared-screen clients from phone-controller clients. Each browser connection should identify its role when it connects. The shared screen receives full race state. Phones receive only the lightweight status they need.</w:t>
      </w:r>
    </w:p>
    <w:p>
      <w:r>
        <w:rPr>
          <w:b/>
          <w:sz w:val="28"/>
        </w:rPr>
        <w:t>6.1 Connection Types</w:t>
      </w:r>
    </w:p>
    <w:tbl>
      <w:tblPr>
        <w:tblW w:type="auto" w:w="0"/>
        <w:tblLook w:firstColumn="1" w:firstRow="1" w:lastColumn="0" w:lastRow="0" w:noHBand="0" w:noVBand="1" w:val="04A0"/>
      </w:tblPr>
      <w:tblGrid>
        <w:gridCol w:w="4510"/>
        <w:gridCol w:w="4510"/>
      </w:tblGrid>
      <w:tr>
        <w:tc>
          <w:tcPr>
            <w:tcW w:type="dxa" w:w="4510"/>
            <w:shd w:fill="D5E8F0" w:val="clear"/>
          </w:tcPr>
          <w:p>
            <w:r>
              <w:rPr>
                <w:b/>
              </w:rPr>
              <w:t>Connection type</w:t>
            </w:r>
          </w:p>
        </w:tc>
        <w:tc>
          <w:tcPr>
            <w:tcW w:type="dxa" w:w="4510"/>
            <w:shd w:fill="D5E8F0" w:val="clear"/>
          </w:tcPr>
          <w:p>
            <w:r>
              <w:rPr>
                <w:b/>
              </w:rPr>
              <w:t>Description</w:t>
            </w:r>
          </w:p>
        </w:tc>
      </w:tr>
      <w:tr>
        <w:tc>
          <w:tcPr>
            <w:tcW w:type="dxa" w:w="4510"/>
          </w:tcPr>
          <w:p>
            <w:r>
              <w:t>Screen</w:t>
            </w:r>
          </w:p>
        </w:tc>
        <w:tc>
          <w:tcPr>
            <w:tcW w:type="dxa" w:w="4510"/>
          </w:tcPr>
          <w:p>
            <w:r>
              <w:t>The shared-screen browser instance. Receives full game state and renders the race.</w:t>
            </w:r>
          </w:p>
        </w:tc>
      </w:tr>
      <w:tr>
        <w:tc>
          <w:tcPr>
            <w:tcW w:type="dxa" w:w="4510"/>
          </w:tcPr>
          <w:p>
            <w:r>
              <w:t>Player</w:t>
            </w:r>
          </w:p>
        </w:tc>
        <w:tc>
          <w:tcPr>
            <w:tcW w:type="dxa" w:w="4510"/>
          </w:tcPr>
          <w:p>
            <w:r>
              <w:t>A phone controller. Sends input and receives player-specific feedback.</w:t>
            </w:r>
          </w:p>
        </w:tc>
      </w:tr>
      <w:tr>
        <w:tc>
          <w:tcPr>
            <w:tcW w:type="dxa" w:w="4510"/>
          </w:tcPr>
          <w:p>
            <w:r>
              <w:t>Host control</w:t>
            </w:r>
          </w:p>
        </w:tc>
        <w:tc>
          <w:tcPr>
            <w:tcW w:type="dxa" w:w="4510"/>
          </w:tcPr>
          <w:p>
            <w:r>
              <w:t>Optional for MVP; host controls can initially be part of the shared-screen page.</w:t>
            </w:r>
          </w:p>
        </w:tc>
      </w:tr>
    </w:tbl>
    <w:p>
      <w:r>
        <w:rPr>
          <w:b/>
          <w:sz w:val="28"/>
        </w:rPr>
        <w:t>6.2 Phone to Server Messages</w:t>
      </w:r>
    </w:p>
    <w:p>
      <w:r>
        <w:t>Phones should send the full current input state at a regular interval, rather than only sending button-down and button-up events. This makes the system more robust if individual messages are dropped.</w:t>
      </w:r>
    </w:p>
    <w:tbl>
      <w:tblPr>
        <w:tblW w:type="auto" w:w="0"/>
        <w:tblLook w:firstColumn="1" w:firstRow="1" w:lastColumn="0" w:lastRow="0" w:noHBand="0" w:noVBand="1" w:val="04A0"/>
      </w:tblPr>
      <w:tblGrid>
        <w:gridCol w:w="3007"/>
        <w:gridCol w:w="3007"/>
        <w:gridCol w:w="3007"/>
      </w:tblGrid>
      <w:tr>
        <w:tc>
          <w:tcPr>
            <w:tcW w:type="dxa" w:w="3007"/>
            <w:shd w:fill="D5E8F0" w:val="clear"/>
          </w:tcPr>
          <w:p>
            <w:r>
              <w:rPr>
                <w:b/>
              </w:rPr>
              <w:t>Message</w:t>
            </w:r>
          </w:p>
        </w:tc>
        <w:tc>
          <w:tcPr>
            <w:tcW w:type="dxa" w:w="3007"/>
            <w:shd w:fill="D5E8F0" w:val="clear"/>
          </w:tcPr>
          <w:p>
            <w:r>
              <w:rPr>
                <w:b/>
              </w:rPr>
              <w:t>Frequency</w:t>
            </w:r>
          </w:p>
        </w:tc>
        <w:tc>
          <w:tcPr>
            <w:tcW w:type="dxa" w:w="3007"/>
            <w:shd w:fill="D5E8F0" w:val="clear"/>
          </w:tcPr>
          <w:p>
            <w:r>
              <w:rPr>
                <w:b/>
              </w:rPr>
              <w:t>Payload</w:t>
            </w:r>
          </w:p>
        </w:tc>
      </w:tr>
      <w:tr>
        <w:tc>
          <w:tcPr>
            <w:tcW w:type="dxa" w:w="3007"/>
          </w:tcPr>
          <w:p>
            <w:r>
              <w:t>playerInput</w:t>
            </w:r>
          </w:p>
        </w:tc>
        <w:tc>
          <w:tcPr>
            <w:tcW w:type="dxa" w:w="3007"/>
          </w:tcPr>
          <w:p>
            <w:r>
              <w:t>Approximately 30Hz</w:t>
            </w:r>
          </w:p>
        </w:tc>
        <w:tc>
          <w:tcPr>
            <w:tcW w:type="dxa" w:w="3007"/>
          </w:tcPr>
          <w:p>
            <w:r>
              <w:t>Player ID, steer left, steer right, throttle, brake/drift, timestamp.</w:t>
            </w:r>
          </w:p>
        </w:tc>
      </w:tr>
      <w:tr>
        <w:tc>
          <w:tcPr>
            <w:tcW w:type="dxa" w:w="3007"/>
          </w:tcPr>
          <w:p>
            <w:r>
              <w:t>selectCar</w:t>
            </w:r>
          </w:p>
        </w:tc>
        <w:tc>
          <w:tcPr>
            <w:tcW w:type="dxa" w:w="3007"/>
          </w:tcPr>
          <w:p>
            <w:r>
              <w:t>On change</w:t>
            </w:r>
          </w:p>
        </w:tc>
        <w:tc>
          <w:tcPr>
            <w:tcW w:type="dxa" w:w="3007"/>
          </w:tcPr>
          <w:p>
            <w:r>
              <w:t>Selected car type: bus, rc, or normal.</w:t>
            </w:r>
          </w:p>
        </w:tc>
      </w:tr>
      <w:tr>
        <w:tc>
          <w:tcPr>
            <w:tcW w:type="dxa" w:w="3007"/>
          </w:tcPr>
          <w:p>
            <w:r>
              <w:t>setReady</w:t>
            </w:r>
          </w:p>
        </w:tc>
        <w:tc>
          <w:tcPr>
            <w:tcW w:type="dxa" w:w="3007"/>
          </w:tcPr>
          <w:p>
            <w:r>
              <w:t>On tap</w:t>
            </w:r>
          </w:p>
        </w:tc>
        <w:tc>
          <w:tcPr>
            <w:tcW w:type="dxa" w:w="3007"/>
          </w:tcPr>
          <w:p>
            <w:r>
              <w:t>Ready or not ready.</w:t>
            </w:r>
          </w:p>
        </w:tc>
      </w:tr>
      <w:tr>
        <w:tc>
          <w:tcPr>
            <w:tcW w:type="dxa" w:w="3007"/>
          </w:tcPr>
          <w:p>
            <w:r>
              <w:t>reconnect</w:t>
            </w:r>
          </w:p>
        </w:tc>
        <w:tc>
          <w:tcPr>
            <w:tcW w:type="dxa" w:w="3007"/>
          </w:tcPr>
          <w:p>
            <w:r>
              <w:t>On page reload or connection recovery</w:t>
            </w:r>
          </w:p>
        </w:tc>
        <w:tc>
          <w:tcPr>
            <w:tcW w:type="dxa" w:w="3007"/>
          </w:tcPr>
          <w:p>
            <w:r>
              <w:t>Previous player token if available.</w:t>
            </w:r>
          </w:p>
        </w:tc>
      </w:tr>
    </w:tbl>
    <w:p>
      <w:r>
        <w:rPr>
          <w:b/>
          <w:sz w:val="28"/>
        </w:rPr>
        <w:t>6.3 Server to Shared Screen Messages</w:t>
      </w:r>
    </w:p>
    <w:tbl>
      <w:tblPr>
        <w:tblW w:type="auto" w:w="0"/>
        <w:tblLook w:firstColumn="1" w:firstRow="1" w:lastColumn="0" w:lastRow="0" w:noHBand="0" w:noVBand="1" w:val="04A0"/>
      </w:tblPr>
      <w:tblGrid>
        <w:gridCol w:w="3007"/>
        <w:gridCol w:w="3007"/>
        <w:gridCol w:w="3007"/>
      </w:tblGrid>
      <w:tr>
        <w:tc>
          <w:tcPr>
            <w:tcW w:type="dxa" w:w="3007"/>
            <w:shd w:fill="D5E8F0" w:val="clear"/>
          </w:tcPr>
          <w:p>
            <w:r>
              <w:rPr>
                <w:b/>
              </w:rPr>
              <w:t>Message</w:t>
            </w:r>
          </w:p>
        </w:tc>
        <w:tc>
          <w:tcPr>
            <w:tcW w:type="dxa" w:w="3007"/>
            <w:shd w:fill="D5E8F0" w:val="clear"/>
          </w:tcPr>
          <w:p>
            <w:r>
              <w:rPr>
                <w:b/>
              </w:rPr>
              <w:t>Frequency</w:t>
            </w:r>
          </w:p>
        </w:tc>
        <w:tc>
          <w:tcPr>
            <w:tcW w:type="dxa" w:w="3007"/>
            <w:shd w:fill="D5E8F0" w:val="clear"/>
          </w:tcPr>
          <w:p>
            <w:r>
              <w:rPr>
                <w:b/>
              </w:rPr>
              <w:t>Payload</w:t>
            </w:r>
          </w:p>
        </w:tc>
      </w:tr>
      <w:tr>
        <w:tc>
          <w:tcPr>
            <w:tcW w:type="dxa" w:w="3007"/>
          </w:tcPr>
          <w:p>
            <w:r>
              <w:t>gameState</w:t>
            </w:r>
          </w:p>
        </w:tc>
        <w:tc>
          <w:tcPr>
            <w:tcW w:type="dxa" w:w="3007"/>
          </w:tcPr>
          <w:p>
            <w:r>
              <w:t>30–60Hz</w:t>
            </w:r>
          </w:p>
        </w:tc>
        <w:tc>
          <w:tcPr>
            <w:tcW w:type="dxa" w:w="3007"/>
          </w:tcPr>
          <w:p>
            <w:r>
              <w:t>Race state, car transforms, drift state, airborne state, ranking, lap progress, and race time.</w:t>
            </w:r>
          </w:p>
        </w:tc>
      </w:tr>
      <w:tr>
        <w:tc>
          <w:tcPr>
            <w:tcW w:type="dxa" w:w="3007"/>
          </w:tcPr>
          <w:p>
            <w:r>
              <w:t>lobbyState</w:t>
            </w:r>
          </w:p>
        </w:tc>
        <w:tc>
          <w:tcPr>
            <w:tcW w:type="dxa" w:w="3007"/>
          </w:tcPr>
          <w:p>
            <w:r>
              <w:t>On change</w:t>
            </w:r>
          </w:p>
        </w:tc>
        <w:tc>
          <w:tcPr>
            <w:tcW w:type="dxa" w:w="3007"/>
          </w:tcPr>
          <w:p>
            <w:r>
              <w:t>Connected players, car selections, ready status, track, and lap count.</w:t>
            </w:r>
          </w:p>
        </w:tc>
      </w:tr>
      <w:tr>
        <w:tc>
          <w:tcPr>
            <w:tcW w:type="dxa" w:w="3007"/>
          </w:tcPr>
          <w:p>
            <w:r>
              <w:t>raceResult</w:t>
            </w:r>
          </w:p>
        </w:tc>
        <w:tc>
          <w:tcPr>
            <w:tcW w:type="dxa" w:w="3007"/>
          </w:tcPr>
          <w:p>
            <w:r>
              <w:t>At finish</w:t>
            </w:r>
          </w:p>
        </w:tc>
        <w:tc>
          <w:tcPr>
            <w:tcW w:type="dxa" w:w="3007"/>
          </w:tcPr>
          <w:p>
            <w:r>
              <w:t>Final ranking, finish times, drift scores, and progress for unfinished players.</w:t>
            </w:r>
          </w:p>
        </w:tc>
      </w:tr>
    </w:tbl>
    <w:p>
      <w:r>
        <w:rPr>
          <w:b/>
          <w:sz w:val="28"/>
        </w:rPr>
        <w:t>6.4 Server to Phone Messages</w:t>
      </w:r>
    </w:p>
    <w:tbl>
      <w:tblPr>
        <w:tblW w:type="auto" w:w="0"/>
        <w:tblLook w:firstColumn="1" w:firstRow="1" w:lastColumn="0" w:lastRow="0" w:noHBand="0" w:noVBand="1" w:val="04A0"/>
      </w:tblPr>
      <w:tblGrid>
        <w:gridCol w:w="3007"/>
        <w:gridCol w:w="3007"/>
        <w:gridCol w:w="3007"/>
      </w:tblGrid>
      <w:tr>
        <w:tc>
          <w:tcPr>
            <w:tcW w:type="dxa" w:w="3007"/>
            <w:shd w:fill="D5E8F0" w:val="clear"/>
          </w:tcPr>
          <w:p>
            <w:r>
              <w:rPr>
                <w:b/>
              </w:rPr>
              <w:t>Message</w:t>
            </w:r>
          </w:p>
        </w:tc>
        <w:tc>
          <w:tcPr>
            <w:tcW w:type="dxa" w:w="3007"/>
            <w:shd w:fill="D5E8F0" w:val="clear"/>
          </w:tcPr>
          <w:p>
            <w:r>
              <w:rPr>
                <w:b/>
              </w:rPr>
              <w:t>Frequency</w:t>
            </w:r>
          </w:p>
        </w:tc>
        <w:tc>
          <w:tcPr>
            <w:tcW w:type="dxa" w:w="3007"/>
            <w:shd w:fill="D5E8F0" w:val="clear"/>
          </w:tcPr>
          <w:p>
            <w:r>
              <w:rPr>
                <w:b/>
              </w:rPr>
              <w:t>Payload</w:t>
            </w:r>
          </w:p>
        </w:tc>
      </w:tr>
      <w:tr>
        <w:tc>
          <w:tcPr>
            <w:tcW w:type="dxa" w:w="3007"/>
          </w:tcPr>
          <w:p>
            <w:r>
              <w:t>playerStatus</w:t>
            </w:r>
          </w:p>
        </w:tc>
        <w:tc>
          <w:tcPr>
            <w:tcW w:type="dxa" w:w="3007"/>
          </w:tcPr>
          <w:p>
            <w:r>
              <w:t>5–10Hz</w:t>
            </w:r>
          </w:p>
        </w:tc>
        <w:tc>
          <w:tcPr>
            <w:tcW w:type="dxa" w:w="3007"/>
          </w:tcPr>
          <w:p>
            <w:r>
              <w:t>Rank, lap, total laps, checkpoint index, checkpoint total, drift combo, and race state.</w:t>
            </w:r>
          </w:p>
        </w:tc>
      </w:tr>
      <w:tr>
        <w:tc>
          <w:tcPr>
            <w:tcW w:type="dxa" w:w="3007"/>
          </w:tcPr>
          <w:p>
            <w:r>
              <w:t>connectionStatus</w:t>
            </w:r>
          </w:p>
        </w:tc>
        <w:tc>
          <w:tcPr>
            <w:tcW w:type="dxa" w:w="3007"/>
          </w:tcPr>
          <w:p>
            <w:r>
              <w:t>On change</w:t>
            </w:r>
          </w:p>
        </w:tc>
        <w:tc>
          <w:tcPr>
            <w:tcW w:type="dxa" w:w="3007"/>
          </w:tcPr>
          <w:p>
            <w:r>
              <w:t>Connected, reconnected, disconnected, or slot reassigned.</w:t>
            </w:r>
          </w:p>
        </w:tc>
      </w:tr>
      <w:tr>
        <w:tc>
          <w:tcPr>
            <w:tcW w:type="dxa" w:w="3007"/>
          </w:tcPr>
          <w:p>
            <w:r>
              <w:t>selectionState</w:t>
            </w:r>
          </w:p>
        </w:tc>
        <w:tc>
          <w:tcPr>
            <w:tcW w:type="dxa" w:w="3007"/>
          </w:tcPr>
          <w:p>
            <w:r>
              <w:t>On change</w:t>
            </w:r>
          </w:p>
        </w:tc>
        <w:tc>
          <w:tcPr>
            <w:tcW w:type="dxa" w:w="3007"/>
          </w:tcPr>
          <w:p>
            <w:r>
              <w:t>Selected car, ready status, and whether race can start.</w:t>
            </w:r>
          </w:p>
        </w:tc>
      </w:tr>
    </w:tbl>
    <w:p>
      <w:r>
        <w:rPr>
          <w:b/>
          <w:sz w:val="32"/>
        </w:rPr>
        <w:t>7. Game Loop</w:t>
      </w:r>
    </w:p>
    <w:p>
      <w:r>
        <w:t>Use a fixed timestep simulation for stable gameplay. Rendering can use requestAnimationFrame on the shared screen, but the game simulation should update using a fixed 60Hz tick.</w:t>
      </w:r>
    </w:p>
    <w:p>
      <w:r>
        <w:rPr>
          <w:b/>
          <w:sz w:val="28"/>
        </w:rPr>
        <w:t>7.1 Recommended Rates</w:t>
      </w:r>
    </w:p>
    <w:tbl>
      <w:tblPr>
        <w:tblW w:type="auto" w:w="0"/>
        <w:tblLook w:firstColumn="1" w:firstRow="1" w:lastColumn="0" w:lastRow="0" w:noHBand="0" w:noVBand="1" w:val="04A0"/>
      </w:tblPr>
      <w:tblGrid>
        <w:gridCol w:w="4510"/>
        <w:gridCol w:w="4510"/>
      </w:tblGrid>
      <w:tr>
        <w:tc>
          <w:tcPr>
            <w:tcW w:type="dxa" w:w="4510"/>
            <w:shd w:fill="D5E8F0" w:val="clear"/>
          </w:tcPr>
          <w:p>
            <w:r>
              <w:rPr>
                <w:b/>
              </w:rPr>
              <w:t>Process</w:t>
            </w:r>
          </w:p>
        </w:tc>
        <w:tc>
          <w:tcPr>
            <w:tcW w:type="dxa" w:w="4510"/>
            <w:shd w:fill="D5E8F0" w:val="clear"/>
          </w:tcPr>
          <w:p>
            <w:r>
              <w:rPr>
                <w:b/>
              </w:rPr>
              <w:t>Target rate</w:t>
            </w:r>
          </w:p>
        </w:tc>
      </w:tr>
      <w:tr>
        <w:tc>
          <w:tcPr>
            <w:tcW w:type="dxa" w:w="4510"/>
          </w:tcPr>
          <w:p>
            <w:r>
              <w:t>Game simulation</w:t>
            </w:r>
          </w:p>
        </w:tc>
        <w:tc>
          <w:tcPr>
            <w:tcW w:type="dxa" w:w="4510"/>
          </w:tcPr>
          <w:p>
            <w:r>
              <w:t>60 ticks per second</w:t>
            </w:r>
          </w:p>
        </w:tc>
      </w:tr>
      <w:tr>
        <w:tc>
          <w:tcPr>
            <w:tcW w:type="dxa" w:w="4510"/>
          </w:tcPr>
          <w:p>
            <w:r>
              <w:t>Shared-screen rendering</w:t>
            </w:r>
          </w:p>
        </w:tc>
        <w:tc>
          <w:tcPr>
            <w:tcW w:type="dxa" w:w="4510"/>
          </w:tcPr>
          <w:p>
            <w:r>
              <w:t>Up to 60 frames per second</w:t>
            </w:r>
          </w:p>
        </w:tc>
      </w:tr>
      <w:tr>
        <w:tc>
          <w:tcPr>
            <w:tcW w:type="dxa" w:w="4510"/>
          </w:tcPr>
          <w:p>
            <w:r>
              <w:t>Phone input transmission</w:t>
            </w:r>
          </w:p>
        </w:tc>
        <w:tc>
          <w:tcPr>
            <w:tcW w:type="dxa" w:w="4510"/>
          </w:tcPr>
          <w:p>
            <w:r>
              <w:t>Approximately 30 times per second</w:t>
            </w:r>
          </w:p>
        </w:tc>
      </w:tr>
      <w:tr>
        <w:tc>
          <w:tcPr>
            <w:tcW w:type="dxa" w:w="4510"/>
          </w:tcPr>
          <w:p>
            <w:r>
              <w:t>Phone status updates</w:t>
            </w:r>
          </w:p>
        </w:tc>
        <w:tc>
          <w:tcPr>
            <w:tcW w:type="dxa" w:w="4510"/>
          </w:tcPr>
          <w:p>
            <w:r>
              <w:t>5–10 times per second</w:t>
            </w:r>
          </w:p>
        </w:tc>
      </w:tr>
      <w:tr>
        <w:tc>
          <w:tcPr>
            <w:tcW w:type="dxa" w:w="4510"/>
          </w:tcPr>
          <w:p>
            <w:r>
              <w:t>Lobby state updates</w:t>
            </w:r>
          </w:p>
        </w:tc>
        <w:tc>
          <w:tcPr>
            <w:tcW w:type="dxa" w:w="4510"/>
          </w:tcPr>
          <w:p>
            <w:r>
              <w:t>On change</w:t>
            </w:r>
          </w:p>
        </w:tc>
      </w:tr>
    </w:tbl>
    <w:p>
      <w:r>
        <w:rPr>
          <w:b/>
          <w:sz w:val="28"/>
        </w:rPr>
        <w:t>7.2 Simulation Tick Order</w:t>
      </w:r>
    </w:p>
    <w:p>
      <w:r>
        <w:t>1. Read latest input state for each connected player.</w:t>
      </w:r>
    </w:p>
    <w:p>
      <w:r>
        <w:t>2. Apply steering, throttle, brake, and drift controls.</w:t>
      </w:r>
    </w:p>
    <w:p>
      <w:r>
        <w:t>3. Update car physics using fixed delta time.</w:t>
      </w:r>
    </w:p>
    <w:p>
      <w:r>
        <w:t>4. Apply hazard effects such as wind, conveyor, oil, or ice.</w:t>
      </w:r>
    </w:p>
    <w:p>
      <w:r>
        <w:t>5. Resolve jumps, falls, airborne movement, and landings.</w:t>
      </w:r>
    </w:p>
    <w:p>
      <w:r>
        <w:t>6. Resolve car-to-car collisions.</w:t>
      </w:r>
    </w:p>
    <w:p>
      <w:r>
        <w:t>7. Resolve wall or barrier collisions.</w:t>
      </w:r>
    </w:p>
    <w:p>
      <w:r>
        <w:t>8. Update drift scoring and combo state.</w:t>
      </w:r>
    </w:p>
    <w:p>
      <w:r>
        <w:t>9. Update checkpoints, laps, ranking, and finish status.</w:t>
      </w:r>
    </w:p>
    <w:p>
      <w:r>
        <w:t>10. Broadcast updated state to the shared screen and relevant phone status to players.</w:t>
      </w:r>
    </w:p>
    <w:p>
      <w:r>
        <w:rPr>
          <w:b/>
          <w:sz w:val="32"/>
        </w:rPr>
        <w:t>8. Core Data Model</w:t>
      </w:r>
    </w:p>
    <w:p>
      <w:r>
        <w:t>The implementation should use explicit data structures for players, cars, car configuration, tracks, checkpoints, hazards, jumps, and fall zones. These structures should be serialisable where possible, especially track data.</w:t>
      </w:r>
    </w:p>
    <w:p>
      <w:r>
        <w:rPr>
          <w:b/>
          <w:sz w:val="28"/>
        </w:rPr>
        <w:t>8.1 Player Model</w:t>
      </w:r>
    </w:p>
    <w:tbl>
      <w:tblPr>
        <w:tblW w:type="auto" w:w="0"/>
        <w:tblLook w:firstColumn="1" w:firstRow="1" w:lastColumn="0" w:lastRow="0" w:noHBand="0" w:noVBand="1" w:val="04A0"/>
      </w:tblPr>
      <w:tblGrid>
        <w:gridCol w:w="4510"/>
        <w:gridCol w:w="4510"/>
      </w:tblGrid>
      <w:tr>
        <w:tc>
          <w:tcPr>
            <w:tcW w:type="dxa" w:w="4510"/>
            <w:shd w:fill="D5E8F0" w:val="clear"/>
          </w:tcPr>
          <w:p>
            <w:r>
              <w:rPr>
                <w:b/>
              </w:rPr>
              <w:t>Field</w:t>
            </w:r>
          </w:p>
        </w:tc>
        <w:tc>
          <w:tcPr>
            <w:tcW w:type="dxa" w:w="4510"/>
            <w:shd w:fill="D5E8F0" w:val="clear"/>
          </w:tcPr>
          <w:p>
            <w:r>
              <w:rPr>
                <w:b/>
              </w:rPr>
              <w:t>Description</w:t>
            </w:r>
          </w:p>
        </w:tc>
      </w:tr>
      <w:tr>
        <w:tc>
          <w:tcPr>
            <w:tcW w:type="dxa" w:w="4510"/>
          </w:tcPr>
          <w:p>
            <w:r>
              <w:t>id</w:t>
            </w:r>
          </w:p>
        </w:tc>
        <w:tc>
          <w:tcPr>
            <w:tcW w:type="dxa" w:w="4510"/>
          </w:tcPr>
          <w:p>
            <w:r>
              <w:t>Stable player identifier for the session.</w:t>
            </w:r>
          </w:p>
        </w:tc>
      </w:tr>
      <w:tr>
        <w:tc>
          <w:tcPr>
            <w:tcW w:type="dxa" w:w="4510"/>
          </w:tcPr>
          <w:p>
            <w:r>
              <w:t>socketId</w:t>
            </w:r>
          </w:p>
        </w:tc>
        <w:tc>
          <w:tcPr>
            <w:tcW w:type="dxa" w:w="4510"/>
          </w:tcPr>
          <w:p>
            <w:r>
              <w:t>Current WebSocket or Socket.IO connection ID.</w:t>
            </w:r>
          </w:p>
        </w:tc>
      </w:tr>
      <w:tr>
        <w:tc>
          <w:tcPr>
            <w:tcW w:type="dxa" w:w="4510"/>
          </w:tcPr>
          <w:p>
            <w:r>
              <w:t>name</w:t>
            </w:r>
          </w:p>
        </w:tc>
        <w:tc>
          <w:tcPr>
            <w:tcW w:type="dxa" w:w="4510"/>
          </w:tcPr>
          <w:p>
            <w:r>
              <w:t>Optional player display name; can default to Player 1, Player 2, etc.</w:t>
            </w:r>
          </w:p>
        </w:tc>
      </w:tr>
      <w:tr>
        <w:tc>
          <w:tcPr>
            <w:tcW w:type="dxa" w:w="4510"/>
          </w:tcPr>
          <w:p>
            <w:r>
              <w:t>colour</w:t>
            </w:r>
          </w:p>
        </w:tc>
        <w:tc>
          <w:tcPr>
            <w:tcW w:type="dxa" w:w="4510"/>
          </w:tcPr>
          <w:p>
            <w:r>
              <w:t>Assigned player colour.</w:t>
            </w:r>
          </w:p>
        </w:tc>
      </w:tr>
      <w:tr>
        <w:tc>
          <w:tcPr>
            <w:tcW w:type="dxa" w:w="4510"/>
          </w:tcPr>
          <w:p>
            <w:r>
              <w:t>connected</w:t>
            </w:r>
          </w:p>
        </w:tc>
        <w:tc>
          <w:tcPr>
            <w:tcW w:type="dxa" w:w="4510"/>
          </w:tcPr>
          <w:p>
            <w:r>
              <w:t>Whether the phone is currently connected.</w:t>
            </w:r>
          </w:p>
        </w:tc>
      </w:tr>
      <w:tr>
        <w:tc>
          <w:tcPr>
            <w:tcW w:type="dxa" w:w="4510"/>
          </w:tcPr>
          <w:p>
            <w:r>
              <w:t>ready</w:t>
            </w:r>
          </w:p>
        </w:tc>
        <w:tc>
          <w:tcPr>
            <w:tcW w:type="dxa" w:w="4510"/>
          </w:tcPr>
          <w:p>
            <w:r>
              <w:t>Whether the player is ready in the lobby.</w:t>
            </w:r>
          </w:p>
        </w:tc>
      </w:tr>
      <w:tr>
        <w:tc>
          <w:tcPr>
            <w:tcW w:type="dxa" w:w="4510"/>
          </w:tcPr>
          <w:p>
            <w:r>
              <w:t>carType</w:t>
            </w:r>
          </w:p>
        </w:tc>
        <w:tc>
          <w:tcPr>
            <w:tcW w:type="dxa" w:w="4510"/>
          </w:tcPr>
          <w:p>
            <w:r>
              <w:t>Selected car type: bus, rc, or normal.</w:t>
            </w:r>
          </w:p>
        </w:tc>
      </w:tr>
      <w:tr>
        <w:tc>
          <w:tcPr>
            <w:tcW w:type="dxa" w:w="4510"/>
          </w:tcPr>
          <w:p>
            <w:r>
              <w:t>input</w:t>
            </w:r>
          </w:p>
        </w:tc>
        <w:tc>
          <w:tcPr>
            <w:tcW w:type="dxa" w:w="4510"/>
          </w:tcPr>
          <w:p>
            <w:r>
              <w:t>Latest input state received from the phone.</w:t>
            </w:r>
          </w:p>
        </w:tc>
      </w:tr>
    </w:tbl>
    <w:p>
      <w:r>
        <w:rPr>
          <w:b/>
          <w:sz w:val="28"/>
        </w:rPr>
        <w:t>8.2 Car Model</w:t>
      </w:r>
    </w:p>
    <w:tbl>
      <w:tblPr>
        <w:tblW w:type="auto" w:w="0"/>
        <w:tblLook w:firstColumn="1" w:firstRow="1" w:lastColumn="0" w:lastRow="0" w:noHBand="0" w:noVBand="1" w:val="04A0"/>
      </w:tblPr>
      <w:tblGrid>
        <w:gridCol w:w="4510"/>
        <w:gridCol w:w="4510"/>
      </w:tblGrid>
      <w:tr>
        <w:tc>
          <w:tcPr>
            <w:tcW w:type="dxa" w:w="4510"/>
            <w:shd w:fill="D5E8F0" w:val="clear"/>
          </w:tcPr>
          <w:p>
            <w:r>
              <w:rPr>
                <w:b/>
              </w:rPr>
              <w:t>Field</w:t>
            </w:r>
          </w:p>
        </w:tc>
        <w:tc>
          <w:tcPr>
            <w:tcW w:type="dxa" w:w="4510"/>
            <w:shd w:fill="D5E8F0" w:val="clear"/>
          </w:tcPr>
          <w:p>
            <w:r>
              <w:rPr>
                <w:b/>
              </w:rPr>
              <w:t>Description</w:t>
            </w:r>
          </w:p>
        </w:tc>
      </w:tr>
      <w:tr>
        <w:tc>
          <w:tcPr>
            <w:tcW w:type="dxa" w:w="4510"/>
          </w:tcPr>
          <w:p>
            <w:r>
              <w:t>playerId</w:t>
            </w:r>
          </w:p>
        </w:tc>
        <w:tc>
          <w:tcPr>
            <w:tcW w:type="dxa" w:w="4510"/>
          </w:tcPr>
          <w:p>
            <w:r>
              <w:t>Owner player ID.</w:t>
            </w:r>
          </w:p>
        </w:tc>
      </w:tr>
      <w:tr>
        <w:tc>
          <w:tcPr>
            <w:tcW w:type="dxa" w:w="4510"/>
          </w:tcPr>
          <w:p>
            <w:r>
              <w:t>carType</w:t>
            </w:r>
          </w:p>
        </w:tc>
        <w:tc>
          <w:tcPr>
            <w:tcW w:type="dxa" w:w="4510"/>
          </w:tcPr>
          <w:p>
            <w:r>
              <w:t>Car type configuration reference.</w:t>
            </w:r>
          </w:p>
        </w:tc>
      </w:tr>
      <w:tr>
        <w:tc>
          <w:tcPr>
            <w:tcW w:type="dxa" w:w="4510"/>
          </w:tcPr>
          <w:p>
            <w:r>
              <w:t>x and y</w:t>
            </w:r>
          </w:p>
        </w:tc>
        <w:tc>
          <w:tcPr>
            <w:tcW w:type="dxa" w:w="4510"/>
          </w:tcPr>
          <w:p>
            <w:r>
              <w:t>Current position in track coordinates.</w:t>
            </w:r>
          </w:p>
        </w:tc>
      </w:tr>
      <w:tr>
        <w:tc>
          <w:tcPr>
            <w:tcW w:type="dxa" w:w="4510"/>
          </w:tcPr>
          <w:p>
            <w:r>
              <w:t>rotation</w:t>
            </w:r>
          </w:p>
        </w:tc>
        <w:tc>
          <w:tcPr>
            <w:tcW w:type="dxa" w:w="4510"/>
          </w:tcPr>
          <w:p>
            <w:r>
              <w:t>Current facing direction.</w:t>
            </w:r>
          </w:p>
        </w:tc>
      </w:tr>
      <w:tr>
        <w:tc>
          <w:tcPr>
            <w:tcW w:type="dxa" w:w="4510"/>
          </w:tcPr>
          <w:p>
            <w:r>
              <w:t>velocityX and velocityY</w:t>
            </w:r>
          </w:p>
        </w:tc>
        <w:tc>
          <w:tcPr>
            <w:tcW w:type="dxa" w:w="4510"/>
          </w:tcPr>
          <w:p>
            <w:r>
              <w:t>Current velocity vector.</w:t>
            </w:r>
          </w:p>
        </w:tc>
      </w:tr>
      <w:tr>
        <w:tc>
          <w:tcPr>
            <w:tcW w:type="dxa" w:w="4510"/>
          </w:tcPr>
          <w:p>
            <w:r>
              <w:t>speed</w:t>
            </w:r>
          </w:p>
        </w:tc>
        <w:tc>
          <w:tcPr>
            <w:tcW w:type="dxa" w:w="4510"/>
          </w:tcPr>
          <w:p>
            <w:r>
              <w:t>Current scalar speed.</w:t>
            </w:r>
          </w:p>
        </w:tc>
      </w:tr>
      <w:tr>
        <w:tc>
          <w:tcPr>
            <w:tcW w:type="dxa" w:w="4510"/>
          </w:tcPr>
          <w:p>
            <w:r>
              <w:t>isDrifting</w:t>
            </w:r>
          </w:p>
        </w:tc>
        <w:tc>
          <w:tcPr>
            <w:tcW w:type="dxa" w:w="4510"/>
          </w:tcPr>
          <w:p>
            <w:r>
              <w:t>Whether the car is currently drifting.</w:t>
            </w:r>
          </w:p>
        </w:tc>
      </w:tr>
      <w:tr>
        <w:tc>
          <w:tcPr>
            <w:tcW w:type="dxa" w:w="4510"/>
          </w:tcPr>
          <w:p>
            <w:r>
              <w:t>isAirborne</w:t>
            </w:r>
          </w:p>
        </w:tc>
        <w:tc>
          <w:tcPr>
            <w:tcW w:type="dxa" w:w="4510"/>
          </w:tcPr>
          <w:p>
            <w:r>
              <w:t>Whether the car is in a jump or fall state.</w:t>
            </w:r>
          </w:p>
        </w:tc>
      </w:tr>
      <w:tr>
        <w:tc>
          <w:tcPr>
            <w:tcW w:type="dxa" w:w="4510"/>
          </w:tcPr>
          <w:p>
            <w:r>
              <w:t>currentLap</w:t>
            </w:r>
          </w:p>
        </w:tc>
        <w:tc>
          <w:tcPr>
            <w:tcW w:type="dxa" w:w="4510"/>
          </w:tcPr>
          <w:p>
            <w:r>
              <w:t>Current lap number.</w:t>
            </w:r>
          </w:p>
        </w:tc>
      </w:tr>
      <w:tr>
        <w:tc>
          <w:tcPr>
            <w:tcW w:type="dxa" w:w="4510"/>
          </w:tcPr>
          <w:p>
            <w:r>
              <w:t>nextCheckpointIndex</w:t>
            </w:r>
          </w:p>
        </w:tc>
        <w:tc>
          <w:tcPr>
            <w:tcW w:type="dxa" w:w="4510"/>
          </w:tcPr>
          <w:p>
            <w:r>
              <w:t>Next checkpoint that must be cleared.</w:t>
            </w:r>
          </w:p>
        </w:tc>
      </w:tr>
      <w:tr>
        <w:tc>
          <w:tcPr>
            <w:tcW w:type="dxa" w:w="4510"/>
          </w:tcPr>
          <w:p>
            <w:r>
              <w:t>raceFinished</w:t>
            </w:r>
          </w:p>
        </w:tc>
        <w:tc>
          <w:tcPr>
            <w:tcW w:type="dxa" w:w="4510"/>
          </w:tcPr>
          <w:p>
            <w:r>
              <w:t>Whether the car has completed the race.</w:t>
            </w:r>
          </w:p>
        </w:tc>
      </w:tr>
      <w:tr>
        <w:tc>
          <w:tcPr>
            <w:tcW w:type="dxa" w:w="4510"/>
          </w:tcPr>
          <w:p>
            <w:r>
              <w:t>finishTime</w:t>
            </w:r>
          </w:p>
        </w:tc>
        <w:tc>
          <w:tcPr>
            <w:tcW w:type="dxa" w:w="4510"/>
          </w:tcPr>
          <w:p>
            <w:r>
              <w:t>Race time at completion.</w:t>
            </w:r>
          </w:p>
        </w:tc>
      </w:tr>
      <w:tr>
        <w:tc>
          <w:tcPr>
            <w:tcW w:type="dxa" w:w="4510"/>
          </w:tcPr>
          <w:p>
            <w:r>
              <w:t>driftScore</w:t>
            </w:r>
          </w:p>
        </w:tc>
        <w:tc>
          <w:tcPr>
            <w:tcW w:type="dxa" w:w="4510"/>
          </w:tcPr>
          <w:p>
            <w:r>
              <w:t>Banked drift score.</w:t>
            </w:r>
          </w:p>
        </w:tc>
      </w:tr>
      <w:tr>
        <w:tc>
          <w:tcPr>
            <w:tcW w:type="dxa" w:w="4510"/>
          </w:tcPr>
          <w:p>
            <w:r>
              <w:t>activeDriftCombo</w:t>
            </w:r>
          </w:p>
        </w:tc>
        <w:tc>
          <w:tcPr>
            <w:tcW w:type="dxa" w:w="4510"/>
          </w:tcPr>
          <w:p>
            <w:r>
              <w:t>Current unbanked drift combo.</w:t>
            </w:r>
          </w:p>
        </w:tc>
      </w:tr>
    </w:tbl>
    <w:p>
      <w:r>
        <w:rPr>
          <w:b/>
          <w:sz w:val="28"/>
        </w:rPr>
        <w:t>8.3 Car Configuration</w:t>
      </w:r>
    </w:p>
    <w:p>
      <w:r>
        <w:t>Car handling should be driven by configuration values so that tuning can happen quickly without changing physics code.</w:t>
      </w:r>
    </w:p>
    <w:tbl>
      <w:tblPr>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shd w:fill="D5E8F0" w:val="clear"/>
          </w:tcPr>
          <w:p>
            <w:r>
              <w:rPr>
                <w:b/>
              </w:rPr>
              <w:t>Car</w:t>
            </w:r>
          </w:p>
        </w:tc>
        <w:tc>
          <w:tcPr>
            <w:tcW w:type="dxa" w:w="1289"/>
            <w:shd w:fill="D5E8F0" w:val="clear"/>
          </w:tcPr>
          <w:p>
            <w:r>
              <w:rPr>
                <w:b/>
              </w:rPr>
              <w:t>Acceleration</w:t>
            </w:r>
          </w:p>
        </w:tc>
        <w:tc>
          <w:tcPr>
            <w:tcW w:type="dxa" w:w="1289"/>
            <w:shd w:fill="D5E8F0" w:val="clear"/>
          </w:tcPr>
          <w:p>
            <w:r>
              <w:rPr>
                <w:b/>
              </w:rPr>
              <w:t>Top speed</w:t>
            </w:r>
          </w:p>
        </w:tc>
        <w:tc>
          <w:tcPr>
            <w:tcW w:type="dxa" w:w="1289"/>
            <w:shd w:fill="D5E8F0" w:val="clear"/>
          </w:tcPr>
          <w:p>
            <w:r>
              <w:rPr>
                <w:b/>
              </w:rPr>
              <w:t>Steering</w:t>
            </w:r>
          </w:p>
        </w:tc>
        <w:tc>
          <w:tcPr>
            <w:tcW w:type="dxa" w:w="1289"/>
            <w:shd w:fill="D5E8F0" w:val="clear"/>
          </w:tcPr>
          <w:p>
            <w:r>
              <w:rPr>
                <w:b/>
              </w:rPr>
              <w:t>Drift grip</w:t>
            </w:r>
          </w:p>
        </w:tc>
        <w:tc>
          <w:tcPr>
            <w:tcW w:type="dxa" w:w="1289"/>
            <w:shd w:fill="D5E8F0" w:val="clear"/>
          </w:tcPr>
          <w:p>
            <w:r>
              <w:rPr>
                <w:b/>
              </w:rPr>
              <w:t>Mass</w:t>
            </w:r>
          </w:p>
        </w:tc>
        <w:tc>
          <w:tcPr>
            <w:tcW w:type="dxa" w:w="1289"/>
            <w:shd w:fill="D5E8F0" w:val="clear"/>
          </w:tcPr>
          <w:p>
            <w:r>
              <w:rPr>
                <w:b/>
              </w:rPr>
              <w:t>Gameplay identity</w:t>
            </w:r>
          </w:p>
        </w:tc>
      </w:tr>
      <w:tr>
        <w:tc>
          <w:tcPr>
            <w:tcW w:type="dxa" w:w="1289"/>
          </w:tcPr>
          <w:p>
            <w:r>
              <w:t>Heavy Bus</w:t>
            </w:r>
          </w:p>
        </w:tc>
        <w:tc>
          <w:tcPr>
            <w:tcW w:type="dxa" w:w="1289"/>
          </w:tcPr>
          <w:p>
            <w:r>
              <w:t>Low</w:t>
            </w:r>
          </w:p>
        </w:tc>
        <w:tc>
          <w:tcPr>
            <w:tcW w:type="dxa" w:w="1289"/>
          </w:tcPr>
          <w:p>
            <w:r>
              <w:t>High</w:t>
            </w:r>
          </w:p>
        </w:tc>
        <w:tc>
          <w:tcPr>
            <w:tcW w:type="dxa" w:w="1289"/>
          </w:tcPr>
          <w:p>
            <w:r>
              <w:t>Low</w:t>
            </w:r>
          </w:p>
        </w:tc>
        <w:tc>
          <w:tcPr>
            <w:tcW w:type="dxa" w:w="1289"/>
          </w:tcPr>
          <w:p>
            <w:r>
              <w:t>Medium</w:t>
            </w:r>
          </w:p>
        </w:tc>
        <w:tc>
          <w:tcPr>
            <w:tcW w:type="dxa" w:w="1289"/>
          </w:tcPr>
          <w:p>
            <w:r>
              <w:t>High</w:t>
            </w:r>
          </w:p>
        </w:tc>
        <w:tc>
          <w:tcPr>
            <w:tcW w:type="dxa" w:w="1289"/>
          </w:tcPr>
          <w:p>
            <w:r>
              <w:t>Stable, heavy, strong in collisions, hard to turn.</w:t>
            </w:r>
          </w:p>
        </w:tc>
      </w:tr>
      <w:tr>
        <w:tc>
          <w:tcPr>
            <w:tcW w:type="dxa" w:w="1289"/>
          </w:tcPr>
          <w:p>
            <w:r>
              <w:t>RC Car</w:t>
            </w:r>
          </w:p>
        </w:tc>
        <w:tc>
          <w:tcPr>
            <w:tcW w:type="dxa" w:w="1289"/>
          </w:tcPr>
          <w:p>
            <w:r>
              <w:t>High</w:t>
            </w:r>
          </w:p>
        </w:tc>
        <w:tc>
          <w:tcPr>
            <w:tcW w:type="dxa" w:w="1289"/>
          </w:tcPr>
          <w:p>
            <w:r>
              <w:t>Low</w:t>
            </w:r>
          </w:p>
        </w:tc>
        <w:tc>
          <w:tcPr>
            <w:tcW w:type="dxa" w:w="1289"/>
          </w:tcPr>
          <w:p>
            <w:r>
              <w:t>High</w:t>
            </w:r>
          </w:p>
        </w:tc>
        <w:tc>
          <w:tcPr>
            <w:tcW w:type="dxa" w:w="1289"/>
          </w:tcPr>
          <w:p>
            <w:r>
              <w:t>Low</w:t>
            </w:r>
          </w:p>
        </w:tc>
        <w:tc>
          <w:tcPr>
            <w:tcW w:type="dxa" w:w="1289"/>
          </w:tcPr>
          <w:p>
            <w:r>
              <w:t>Low</w:t>
            </w:r>
          </w:p>
        </w:tc>
        <w:tc>
          <w:tcPr>
            <w:tcW w:type="dxa" w:w="1289"/>
          </w:tcPr>
          <w:p>
            <w:r>
              <w:t>Agile, small, easy to bump, risky near edges.</w:t>
            </w:r>
          </w:p>
        </w:tc>
      </w:tr>
      <w:tr>
        <w:tc>
          <w:tcPr>
            <w:tcW w:type="dxa" w:w="1289"/>
          </w:tcPr>
          <w:p>
            <w:r>
              <w:t>Normal Car</w:t>
            </w:r>
          </w:p>
        </w:tc>
        <w:tc>
          <w:tcPr>
            <w:tcW w:type="dxa" w:w="1289"/>
          </w:tcPr>
          <w:p>
            <w:r>
              <w:t>Medium</w:t>
            </w:r>
          </w:p>
        </w:tc>
        <w:tc>
          <w:tcPr>
            <w:tcW w:type="dxa" w:w="1289"/>
          </w:tcPr>
          <w:p>
            <w:r>
              <w:t>Medium</w:t>
            </w:r>
          </w:p>
        </w:tc>
        <w:tc>
          <w:tcPr>
            <w:tcW w:type="dxa" w:w="1289"/>
          </w:tcPr>
          <w:p>
            <w:r>
              <w:t>Medium</w:t>
            </w:r>
          </w:p>
        </w:tc>
        <w:tc>
          <w:tcPr>
            <w:tcW w:type="dxa" w:w="1289"/>
          </w:tcPr>
          <w:p>
            <w:r>
              <w:t>Medium</w:t>
            </w:r>
          </w:p>
        </w:tc>
        <w:tc>
          <w:tcPr>
            <w:tcW w:type="dxa" w:w="1289"/>
          </w:tcPr>
          <w:p>
            <w:r>
              <w:t>Medium</w:t>
            </w:r>
          </w:p>
        </w:tc>
        <w:tc>
          <w:tcPr>
            <w:tcW w:type="dxa" w:w="1289"/>
          </w:tcPr>
          <w:p>
            <w:r>
              <w:t>Balanced and predictable.</w:t>
            </w:r>
          </w:p>
        </w:tc>
      </w:tr>
    </w:tbl>
    <w:p>
      <w:r>
        <w:rPr>
          <w:b/>
          <w:sz w:val="32"/>
        </w:rPr>
        <w:t>9. Track Data Structure</w:t>
      </w:r>
    </w:p>
    <w:p>
      <w:r>
        <w:t>Tracks should be data-driven. The hand-drawn track image should be paired with a JSON file that describes gameplay geometry and interactive zones.</w:t>
      </w:r>
    </w:p>
    <w:p>
      <w:r>
        <w:rPr>
          <w:b/>
          <w:sz w:val="28"/>
        </w:rPr>
        <w:t>9.1 Track Data Elements</w:t>
      </w:r>
    </w:p>
    <w:tbl>
      <w:tblPr>
        <w:tblW w:type="auto" w:w="0"/>
        <w:tblLook w:firstColumn="1" w:firstRow="1" w:lastColumn="0" w:lastRow="0" w:noHBand="0" w:noVBand="1" w:val="04A0"/>
      </w:tblPr>
      <w:tblGrid>
        <w:gridCol w:w="4510"/>
        <w:gridCol w:w="4510"/>
      </w:tblGrid>
      <w:tr>
        <w:tc>
          <w:tcPr>
            <w:tcW w:type="dxa" w:w="4510"/>
            <w:shd w:fill="D5E8F0" w:val="clear"/>
          </w:tcPr>
          <w:p>
            <w:r>
              <w:rPr>
                <w:b/>
              </w:rPr>
              <w:t>Element</w:t>
            </w:r>
          </w:p>
        </w:tc>
        <w:tc>
          <w:tcPr>
            <w:tcW w:type="dxa" w:w="4510"/>
            <w:shd w:fill="D5E8F0" w:val="clear"/>
          </w:tcPr>
          <w:p>
            <w:r>
              <w:rPr>
                <w:b/>
              </w:rPr>
              <w:t>Purpose</w:t>
            </w:r>
          </w:p>
        </w:tc>
      </w:tr>
      <w:tr>
        <w:tc>
          <w:tcPr>
            <w:tcW w:type="dxa" w:w="4510"/>
          </w:tcPr>
          <w:p>
            <w:r>
              <w:t>Background image</w:t>
            </w:r>
          </w:p>
        </w:tc>
        <w:tc>
          <w:tcPr>
            <w:tcW w:type="dxa" w:w="4510"/>
          </w:tcPr>
          <w:p>
            <w:r>
              <w:t>Visual track art.</w:t>
            </w:r>
          </w:p>
        </w:tc>
      </w:tr>
      <w:tr>
        <w:tc>
          <w:tcPr>
            <w:tcW w:type="dxa" w:w="4510"/>
          </w:tcPr>
          <w:p>
            <w:r>
              <w:t>Collision polygons</w:t>
            </w:r>
          </w:p>
        </w:tc>
        <w:tc>
          <w:tcPr>
            <w:tcW w:type="dxa" w:w="4510"/>
          </w:tcPr>
          <w:p>
            <w:r>
              <w:t>Track boundaries and solid objects.</w:t>
            </w:r>
          </w:p>
        </w:tc>
      </w:tr>
      <w:tr>
        <w:tc>
          <w:tcPr>
            <w:tcW w:type="dxa" w:w="4510"/>
          </w:tcPr>
          <w:p>
            <w:r>
              <w:t>Checkpoints</w:t>
            </w:r>
          </w:p>
        </w:tc>
        <w:tc>
          <w:tcPr>
            <w:tcW w:type="dxa" w:w="4510"/>
          </w:tcPr>
          <w:p>
            <w:r>
              <w:t>Ordered zones used for lap and route validation.</w:t>
            </w:r>
          </w:p>
        </w:tc>
      </w:tr>
      <w:tr>
        <w:tc>
          <w:tcPr>
            <w:tcW w:type="dxa" w:w="4510"/>
          </w:tcPr>
          <w:p>
            <w:r>
              <w:t>Start positions</w:t>
            </w:r>
          </w:p>
        </w:tc>
        <w:tc>
          <w:tcPr>
            <w:tcW w:type="dxa" w:w="4510"/>
          </w:tcPr>
          <w:p>
            <w:r>
              <w:t>Spawn positions for up to 8 players.</w:t>
            </w:r>
          </w:p>
        </w:tc>
      </w:tr>
      <w:tr>
        <w:tc>
          <w:tcPr>
            <w:tcW w:type="dxa" w:w="4510"/>
          </w:tcPr>
          <w:p>
            <w:r>
              <w:t>Hazard zones</w:t>
            </w:r>
          </w:p>
        </w:tc>
        <w:tc>
          <w:tcPr>
            <w:tcW w:type="dxa" w:w="4510"/>
          </w:tcPr>
          <w:p>
            <w:r>
              <w:t>Areas applying special effects such as wind, oil, mud, ice, or conveyor movement.</w:t>
            </w:r>
          </w:p>
        </w:tc>
      </w:tr>
      <w:tr>
        <w:tc>
          <w:tcPr>
            <w:tcW w:type="dxa" w:w="4510"/>
          </w:tcPr>
          <w:p>
            <w:r>
              <w:t>Fall zones</w:t>
            </w:r>
          </w:p>
        </w:tc>
        <w:tc>
          <w:tcPr>
            <w:tcW w:type="dxa" w:w="4510"/>
          </w:tcPr>
          <w:p>
            <w:r>
              <w:t>Trigger areas where cars drop to a lower route section.</w:t>
            </w:r>
          </w:p>
        </w:tc>
      </w:tr>
      <w:tr>
        <w:tc>
          <w:tcPr>
            <w:tcW w:type="dxa" w:w="4510"/>
          </w:tcPr>
          <w:p>
            <w:r>
              <w:t>Jump zones</w:t>
            </w:r>
          </w:p>
        </w:tc>
        <w:tc>
          <w:tcPr>
            <w:tcW w:type="dxa" w:w="4510"/>
          </w:tcPr>
          <w:p>
            <w:r>
              <w:t>Trigger areas where cars become airborne and land at a defined or calculated target.</w:t>
            </w:r>
          </w:p>
        </w:tc>
      </w:tr>
      <w:tr>
        <w:tc>
          <w:tcPr>
            <w:tcW w:type="dxa" w:w="4510"/>
          </w:tcPr>
          <w:p>
            <w:r>
              <w:t>Metadata</w:t>
            </w:r>
          </w:p>
        </w:tc>
        <w:tc>
          <w:tcPr>
            <w:tcW w:type="dxa" w:w="4510"/>
          </w:tcPr>
          <w:p>
            <w:r>
              <w:t>Track name, preview image, recommended lap count, and checkpoint count.</w:t>
            </w:r>
          </w:p>
        </w:tc>
      </w:tr>
    </w:tbl>
    <w:p>
      <w:r>
        <w:rPr>
          <w:b/>
          <w:sz w:val="28"/>
        </w:rPr>
        <w:t>9.2 Checkpoint Logic</w:t>
      </w:r>
    </w:p>
    <w:p>
      <w:r>
        <w:t>Each car tracks only its next required checkpoint. When the car intersects that checkpoint zone, the checkpoint index advances. When the final checkpoint for the lap is cleared, the lap counter advances and the checkpoint index resets to zero. This is what prevents players from skipping route sections unfairly.</w:t>
      </w:r>
    </w:p>
    <w:p>
      <w:r>
        <w:rPr>
          <w:b/>
          <w:sz w:val="28"/>
        </w:rPr>
        <w:t>9.3 Fall Zone Logic</w:t>
      </w:r>
    </w:p>
    <w:p>
      <w:r>
        <w:t>A fall zone should never kill or respawn the car. It should transition the car into an airborne state and land it on another part of the track. Whether the fall is beneficial depends on the checkpoint sequence, not on the fall mechanic itself.</w:t>
      </w:r>
    </w:p>
    <w:p>
      <w:r>
        <w:rPr>
          <w:b/>
          <w:sz w:val="32"/>
        </w:rPr>
        <w:t>10. Physics Implementation</w:t>
      </w:r>
    </w:p>
    <w:p>
      <w:r>
        <w:t>The MVP should use a simple arcade vehicle model rather than a realistic simulation. The model should prioritise responsiveness, readability, and fun drift behaviour.</w:t>
      </w:r>
    </w:p>
    <w:p>
      <w:r>
        <w:rPr>
          <w:b/>
          <w:sz w:val="28"/>
        </w:rPr>
        <w:t>10.1 Movement Model</w:t>
      </w:r>
    </w:p>
    <w:p>
      <w:r>
        <w:t>• Each car has a position, facing rotation, and velocity vector.</w:t>
      </w:r>
    </w:p>
    <w:p>
      <w:r>
        <w:t>• Throttle adds force in the facing direction.</w:t>
      </w:r>
    </w:p>
    <w:p>
      <w:r>
        <w:t>• Steering rotates the car's facing direction.</w:t>
      </w:r>
    </w:p>
    <w:p>
      <w:r>
        <w:t>• Grip gradually aligns velocity with facing direction.</w:t>
      </w:r>
    </w:p>
    <w:p>
      <w:r>
        <w:t>• During drift, grip is reduced and steering response changes.</w:t>
      </w:r>
    </w:p>
    <w:p>
      <w:r>
        <w:t>• Friction slows the car when throttle is not applied.</w:t>
      </w:r>
    </w:p>
    <w:p>
      <w:r>
        <w:t>• Speed is clamped by car-specific maximum speed.</w:t>
      </w:r>
    </w:p>
    <w:p>
      <w:r>
        <w:rPr>
          <w:b/>
          <w:sz w:val="28"/>
        </w:rPr>
        <w:t>10.2 Drift Scoring</w:t>
      </w:r>
    </w:p>
    <w:p>
      <w:r>
        <w:t>• A drift starts when Brake / Drift is held while steering and above a minimum speed threshold.</w:t>
      </w:r>
    </w:p>
    <w:p>
      <w:r>
        <w:t>• The drift angle is the difference between car facing direction and movement direction.</w:t>
      </w:r>
    </w:p>
    <w:p>
      <w:r>
        <w:t>• Score increases with drift angle and speed.</w:t>
      </w:r>
    </w:p>
    <w:p>
      <w:r>
        <w:t>• A clean exit banks the active drift combo into the total drift score.</w:t>
      </w:r>
    </w:p>
    <w:p>
      <w:r>
        <w:t>• Wall impacts or significant collisions cancel the active combo.</w:t>
      </w:r>
    </w:p>
    <w:p>
      <w:r>
        <w:t>• Drift score is displayed and used as a tiebreaker, but race position remains based on completion progress.</w:t>
      </w:r>
    </w:p>
    <w:p>
      <w:r>
        <w:rPr>
          <w:b/>
          <w:sz w:val="28"/>
        </w:rPr>
        <w:t>10.3 Collision Strategy</w:t>
      </w:r>
    </w:p>
    <w:p>
      <w:r>
        <w:t>For the MVP, collision should be deliberately simple. Track collision can be polygon-based. Car-to-car collision can use circles or capsules, with push strength weighted by mass. The goal is believable bumper-car behaviour, not a full physics simulation.</w:t>
      </w:r>
    </w:p>
    <w:p>
      <w:r>
        <w:rPr>
          <w:b/>
          <w:sz w:val="32"/>
        </w:rPr>
        <w:t>11. Track Authoring Pipeline</w:t>
      </w:r>
    </w:p>
    <w:p>
      <w:r>
        <w:t>The team should separate visual track art from gameplay data. This allows hand-drawn art to stay flexible while still giving developers precise control over checkpoints, hazards, and collision.</w:t>
      </w:r>
    </w:p>
    <w:p>
      <w:r>
        <w:rPr>
          <w:b/>
          <w:sz w:val="28"/>
        </w:rPr>
        <w:t>11.1 Recommended Pipeline</w:t>
      </w:r>
    </w:p>
    <w:p>
      <w:r>
        <w:t>1. Draw the track background as a large image.</w:t>
      </w:r>
    </w:p>
    <w:p>
      <w:r>
        <w:t>2. Import the image into a simple internal track annotation tool or developer page.</w:t>
      </w:r>
    </w:p>
    <w:p>
      <w:r>
        <w:t>3. Draw collision polygons for boundaries and solid objects.</w:t>
      </w:r>
    </w:p>
    <w:p>
      <w:r>
        <w:t>4. Draw ordered checkpoint zones.</w:t>
      </w:r>
    </w:p>
    <w:p>
      <w:r>
        <w:t>5. Draw fall, jump, and hazard zones.</w:t>
      </w:r>
    </w:p>
    <w:p>
      <w:r>
        <w:t>6. Export a JSON track file.</w:t>
      </w:r>
    </w:p>
    <w:p>
      <w:r>
        <w:t>7. Load the image and JSON together in the game.</w:t>
      </w:r>
    </w:p>
    <w:p>
      <w:r>
        <w:t>8. Playtest and adjust geometry until route logic feels fair.</w:t>
      </w:r>
    </w:p>
    <w:p>
      <w:r>
        <w:rPr>
          <w:b/>
          <w:sz w:val="28"/>
        </w:rPr>
        <w:t>11.2 Developer-Only Track Tool</w:t>
      </w:r>
    </w:p>
    <w:p>
      <w:r>
        <w:t>A full track editor is out of MVP scope, but a small internal annotation page is strongly recommended. It can allow the developer to click points on top of the track image, assign a zone type, name the zone, and export JSON. This will reduce errors compared with editing coordinates manually.</w:t>
      </w:r>
    </w:p>
    <w:p>
      <w:r>
        <w:rPr>
          <w:b/>
          <w:sz w:val="32"/>
        </w:rPr>
        <w:t>12. Shared Screen Rendering Plan</w:t>
      </w:r>
    </w:p>
    <w:p>
      <w:r>
        <w:t>The shared screen should use a stable render order so that elevation, hazards, cars, and HUD remain readable. Since the view is top-down, elevation must be communicated through shadows, brightness, and layering rather than a true 3D camera.</w:t>
      </w:r>
    </w:p>
    <w:p>
      <w:r>
        <w:rPr>
          <w:b/>
          <w:sz w:val="28"/>
        </w:rPr>
        <w:t>12.1 Render Order</w:t>
      </w:r>
    </w:p>
    <w:p>
      <w:r>
        <w:t>1. Lower-level track background and base terrain.</w:t>
      </w:r>
    </w:p>
    <w:p>
      <w:r>
        <w:t>2. Shadow shapes from elevated track sections.</w:t>
      </w:r>
    </w:p>
    <w:p>
      <w:r>
        <w:t>3. Main track artwork.</w:t>
      </w:r>
    </w:p>
    <w:p>
      <w:r>
        <w:t>4. Environmental hazard animations.</w:t>
      </w:r>
    </w:p>
    <w:p>
      <w:r>
        <w:t>5. Jump and fall indicators.</w:t>
      </w:r>
    </w:p>
    <w:p>
      <w:r>
        <w:t>6. Drift trails and tire marks.</w:t>
      </w:r>
    </w:p>
    <w:p>
      <w:r>
        <w:t>7. Cars and player colour overlays.</w:t>
      </w:r>
    </w:p>
    <w:p>
      <w:r>
        <w:t>8. Airborne shadows and landing effects.</w:t>
      </w:r>
    </w:p>
    <w:p>
      <w:r>
        <w:t>9. Floating drift combo text.</w:t>
      </w:r>
    </w:p>
    <w:p>
      <w:r>
        <w:t>10. HUD and results overlays.</w:t>
      </w:r>
    </w:p>
    <w:p>
      <w:r>
        <w:rPr>
          <w:b/>
          <w:sz w:val="28"/>
        </w:rPr>
        <w:t>12.2 Camera Behaviour</w:t>
      </w:r>
    </w:p>
    <w:p>
      <w:r>
        <w:t>• Frame all active cars when possible.</w:t>
      </w:r>
    </w:p>
    <w:p>
      <w:r>
        <w:t>• Zoom out when cars spread apart.</w:t>
      </w:r>
    </w:p>
    <w:p>
      <w:r>
        <w:t>• Apply a maximum zoom-out limit to keep cars identifiable.</w:t>
      </w:r>
    </w:p>
    <w:p>
      <w:r>
        <w:t>• Prioritise race readability over showing the full track.</w:t>
      </w:r>
    </w:p>
    <w:p>
      <w:r>
        <w:t>• Avoid rapid zoom changes; camera movement should be smoothed.</w:t>
      </w:r>
    </w:p>
    <w:p>
      <w:r>
        <w:rPr>
          <w:b/>
          <w:sz w:val="32"/>
        </w:rPr>
        <w:t>13. Phone Client Implementation</w:t>
      </w:r>
    </w:p>
    <w:p>
      <w:r>
        <w:t>The phone client should be simple, fast, and robust. It should not render the race. It should only provide controls, car selection, ready state, and minimal race feedback.</w:t>
      </w:r>
    </w:p>
    <w:p>
      <w:r>
        <w:rPr>
          <w:b/>
          <w:sz w:val="28"/>
        </w:rPr>
        <w:t>13.1 Controller Layout</w:t>
      </w:r>
    </w:p>
    <w:tbl>
      <w:tblPr>
        <w:tblW w:type="auto" w:w="0"/>
        <w:tblLook w:firstColumn="1" w:firstRow="1" w:lastColumn="0" w:lastRow="0" w:noHBand="0" w:noVBand="1" w:val="04A0"/>
      </w:tblPr>
      <w:tblGrid>
        <w:gridCol w:w="4510"/>
        <w:gridCol w:w="4510"/>
      </w:tblGrid>
      <w:tr>
        <w:tc>
          <w:tcPr>
            <w:tcW w:type="dxa" w:w="4510"/>
            <w:shd w:fill="D5E8F0" w:val="clear"/>
          </w:tcPr>
          <w:p>
            <w:r>
              <w:rPr>
                <w:b/>
              </w:rPr>
              <w:t>Screen area</w:t>
            </w:r>
          </w:p>
        </w:tc>
        <w:tc>
          <w:tcPr>
            <w:tcW w:type="dxa" w:w="4510"/>
            <w:shd w:fill="D5E8F0" w:val="clear"/>
          </w:tcPr>
          <w:p>
            <w:r>
              <w:rPr>
                <w:b/>
              </w:rPr>
              <w:t>Control or feedback</w:t>
            </w:r>
          </w:p>
        </w:tc>
      </w:tr>
      <w:tr>
        <w:tc>
          <w:tcPr>
            <w:tcW w:type="dxa" w:w="4510"/>
          </w:tcPr>
          <w:p>
            <w:r>
              <w:t>Top centre</w:t>
            </w:r>
          </w:p>
        </w:tc>
        <w:tc>
          <w:tcPr>
            <w:tcW w:type="dxa" w:w="4510"/>
          </w:tcPr>
          <w:p>
            <w:r>
              <w:t>Current position and lap.</w:t>
            </w:r>
          </w:p>
        </w:tc>
      </w:tr>
      <w:tr>
        <w:tc>
          <w:tcPr>
            <w:tcW w:type="dxa" w:w="4510"/>
          </w:tcPr>
          <w:p>
            <w:r>
              <w:t>Top corner</w:t>
            </w:r>
          </w:p>
        </w:tc>
        <w:tc>
          <w:tcPr>
            <w:tcW w:type="dxa" w:w="4510"/>
          </w:tcPr>
          <w:p>
            <w:r>
              <w:t>Connection status.</w:t>
            </w:r>
          </w:p>
        </w:tc>
      </w:tr>
      <w:tr>
        <w:tc>
          <w:tcPr>
            <w:tcW w:type="dxa" w:w="4510"/>
          </w:tcPr>
          <w:p>
            <w:r>
              <w:t>Left lower area</w:t>
            </w:r>
          </w:p>
        </w:tc>
        <w:tc>
          <w:tcPr>
            <w:tcW w:type="dxa" w:w="4510"/>
          </w:tcPr>
          <w:p>
            <w:r>
              <w:t>Steer left and steer right buttons.</w:t>
            </w:r>
          </w:p>
        </w:tc>
      </w:tr>
      <w:tr>
        <w:tc>
          <w:tcPr>
            <w:tcW w:type="dxa" w:w="4510"/>
          </w:tcPr>
          <w:p>
            <w:r>
              <w:t>Right upper area</w:t>
            </w:r>
          </w:p>
        </w:tc>
        <w:tc>
          <w:tcPr>
            <w:tcW w:type="dxa" w:w="4510"/>
          </w:tcPr>
          <w:p>
            <w:r>
              <w:t>Throttle button.</w:t>
            </w:r>
          </w:p>
        </w:tc>
      </w:tr>
      <w:tr>
        <w:tc>
          <w:tcPr>
            <w:tcW w:type="dxa" w:w="4510"/>
          </w:tcPr>
          <w:p>
            <w:r>
              <w:t>Right lower area</w:t>
            </w:r>
          </w:p>
        </w:tc>
        <w:tc>
          <w:tcPr>
            <w:tcW w:type="dxa" w:w="4510"/>
          </w:tcPr>
          <w:p>
            <w:r>
              <w:t>Brake / Drift button.</w:t>
            </w:r>
          </w:p>
        </w:tc>
      </w:tr>
      <w:tr>
        <w:tc>
          <w:tcPr>
            <w:tcW w:type="dxa" w:w="4510"/>
          </w:tcPr>
          <w:p>
            <w:r>
              <w:t>Centre or lower status area</w:t>
            </w:r>
          </w:p>
        </w:tc>
        <w:tc>
          <w:tcPr>
            <w:tcW w:type="dxa" w:w="4510"/>
          </w:tcPr>
          <w:p>
            <w:r>
              <w:t>Drift combo and checkpoint progress.</w:t>
            </w:r>
          </w:p>
        </w:tc>
      </w:tr>
    </w:tbl>
    <w:p>
      <w:r>
        <w:rPr>
          <w:b/>
          <w:sz w:val="28"/>
        </w:rPr>
        <w:t>13.2 Input Handling</w:t>
      </w:r>
    </w:p>
    <w:p>
      <w:r>
        <w:t>• Use touchstart, touchend, and touchcancel events.</w:t>
      </w:r>
    </w:p>
    <w:p>
      <w:r>
        <w:t>• Prevent page scrolling, zooming, and text selection during play.</w:t>
      </w:r>
    </w:p>
    <w:p>
      <w:r>
        <w:t>• Store current button state locally.</w:t>
      </w:r>
    </w:p>
    <w:p>
      <w:r>
        <w:t>• Send the full current input state at a fixed interval.</w:t>
      </w:r>
    </w:p>
    <w:p>
      <w:r>
        <w:t>• Keep buttons large enough for thumb input in landscape orientation.</w:t>
      </w:r>
    </w:p>
    <w:p>
      <w:r>
        <w:t>• Show a warning or rotate prompt if the phone is in portrait orientation.</w:t>
      </w:r>
    </w:p>
    <w:p>
      <w:r>
        <w:rPr>
          <w:b/>
          <w:sz w:val="32"/>
        </w:rPr>
        <w:t>14. Implementation Milestones</w:t>
      </w:r>
    </w:p>
    <w:p>
      <w:r>
        <w:t>The build should be staged so that the highest technical risks are addressed early: phone input latency, multiplayer synchronisation, checkpoint logic, and fall behaviour.</w:t>
      </w:r>
    </w:p>
    <w:p>
      <w:r>
        <w:rPr>
          <w:b/>
          <w:sz w:val="28"/>
        </w:rPr>
        <w:t>14.1 Milestone Plan</w:t>
      </w:r>
    </w:p>
    <w:tbl>
      <w:tblPr>
        <w:tblW w:type="auto" w:w="0"/>
        <w:tblLook w:firstColumn="1" w:firstRow="1" w:lastColumn="0" w:lastRow="0" w:noHBand="0" w:noVBand="1" w:val="04A0"/>
      </w:tblPr>
      <w:tblGrid>
        <w:gridCol w:w="2255"/>
        <w:gridCol w:w="2255"/>
        <w:gridCol w:w="2255"/>
        <w:gridCol w:w="2255"/>
      </w:tblGrid>
      <w:tr>
        <w:tc>
          <w:tcPr>
            <w:tcW w:type="dxa" w:w="2255"/>
            <w:shd w:fill="D5E8F0" w:val="clear"/>
          </w:tcPr>
          <w:p>
            <w:r>
              <w:rPr>
                <w:b/>
              </w:rPr>
              <w:t>Milestone</w:t>
            </w:r>
          </w:p>
        </w:tc>
        <w:tc>
          <w:tcPr>
            <w:tcW w:type="dxa" w:w="2255"/>
            <w:shd w:fill="D5E8F0" w:val="clear"/>
          </w:tcPr>
          <w:p>
            <w:r>
              <w:rPr>
                <w:b/>
              </w:rPr>
              <w:t>Goal</w:t>
            </w:r>
          </w:p>
        </w:tc>
        <w:tc>
          <w:tcPr>
            <w:tcW w:type="dxa" w:w="2255"/>
            <w:shd w:fill="D5E8F0" w:val="clear"/>
          </w:tcPr>
          <w:p>
            <w:r>
              <w:rPr>
                <w:b/>
              </w:rPr>
              <w:t>Key deliverables</w:t>
            </w:r>
          </w:p>
        </w:tc>
        <w:tc>
          <w:tcPr>
            <w:tcW w:type="dxa" w:w="2255"/>
            <w:shd w:fill="D5E8F0" w:val="clear"/>
          </w:tcPr>
          <w:p>
            <w:r>
              <w:rPr>
                <w:b/>
              </w:rPr>
              <w:t>Indicative effort</w:t>
            </w:r>
          </w:p>
        </w:tc>
      </w:tr>
      <w:tr>
        <w:tc>
          <w:tcPr>
            <w:tcW w:type="dxa" w:w="2255"/>
          </w:tcPr>
          <w:p>
            <w:r>
              <w:t>1. Local connection prototype</w:t>
            </w:r>
          </w:p>
        </w:tc>
        <w:tc>
          <w:tcPr>
            <w:tcW w:type="dxa" w:w="2255"/>
          </w:tcPr>
          <w:p>
            <w:r>
              <w:t>Prove phone-to-host input.</w:t>
            </w:r>
          </w:p>
        </w:tc>
        <w:tc>
          <w:tcPr>
            <w:tcW w:type="dxa" w:w="2255"/>
          </w:tcPr>
          <w:p>
            <w:r>
              <w:t>Node server, shared screen page, phone page, QR join, debug input display.</w:t>
            </w:r>
          </w:p>
        </w:tc>
        <w:tc>
          <w:tcPr>
            <w:tcW w:type="dxa" w:w="2255"/>
          </w:tcPr>
          <w:p>
            <w:r>
              <w:t>2–4 days</w:t>
            </w:r>
          </w:p>
        </w:tc>
      </w:tr>
      <w:tr>
        <w:tc>
          <w:tcPr>
            <w:tcW w:type="dxa" w:w="2255"/>
          </w:tcPr>
          <w:p>
            <w:r>
              <w:t>2. Basic driving prototype</w:t>
            </w:r>
          </w:p>
        </w:tc>
        <w:tc>
          <w:tcPr>
            <w:tcW w:type="dxa" w:w="2255"/>
          </w:tcPr>
          <w:p>
            <w:r>
              <w:t>One car drives on the shared screen.</w:t>
            </w:r>
          </w:p>
        </w:tc>
        <w:tc>
          <w:tcPr>
            <w:tcW w:type="dxa" w:w="2255"/>
          </w:tcPr>
          <w:p>
            <w:r>
              <w:t>Top-down movement, throttle, steering, drift input, simple track, wall collision.</w:t>
            </w:r>
          </w:p>
        </w:tc>
        <w:tc>
          <w:tcPr>
            <w:tcW w:type="dxa" w:w="2255"/>
          </w:tcPr>
          <w:p>
            <w:r>
              <w:t>4–7 days</w:t>
            </w:r>
          </w:p>
        </w:tc>
      </w:tr>
      <w:tr>
        <w:tc>
          <w:tcPr>
            <w:tcW w:type="dxa" w:w="2255"/>
          </w:tcPr>
          <w:p>
            <w:r>
              <w:t>3. Multiplayer driving</w:t>
            </w:r>
          </w:p>
        </w:tc>
        <w:tc>
          <w:tcPr>
            <w:tcW w:type="dxa" w:w="2255"/>
          </w:tcPr>
          <w:p>
            <w:r>
              <w:t>Up to 8 cars drive together.</w:t>
            </w:r>
          </w:p>
        </w:tc>
        <w:tc>
          <w:tcPr>
            <w:tcW w:type="dxa" w:w="2255"/>
          </w:tcPr>
          <w:p>
            <w:r>
              <w:t>Player slots, colours, spawn positions, car-to-car collisions, reconnect handling.</w:t>
            </w:r>
          </w:p>
        </w:tc>
        <w:tc>
          <w:tcPr>
            <w:tcW w:type="dxa" w:w="2255"/>
          </w:tcPr>
          <w:p>
            <w:r>
              <w:t>5–8 days</w:t>
            </w:r>
          </w:p>
        </w:tc>
      </w:tr>
      <w:tr>
        <w:tc>
          <w:tcPr>
            <w:tcW w:type="dxa" w:w="2255"/>
          </w:tcPr>
          <w:p>
            <w:r>
              <w:t>4. Checkpoints and laps</w:t>
            </w:r>
          </w:p>
        </w:tc>
        <w:tc>
          <w:tcPr>
            <w:tcW w:type="dxa" w:w="2255"/>
          </w:tcPr>
          <w:p>
            <w:r>
              <w:t>Race structure works.</w:t>
            </w:r>
          </w:p>
        </w:tc>
        <w:tc>
          <w:tcPr>
            <w:tcW w:type="dxa" w:w="2255"/>
          </w:tcPr>
          <w:p>
            <w:r>
              <w:t>Ordered checkpoints, lap counting, countdown, finish detection, results screen.</w:t>
            </w:r>
          </w:p>
        </w:tc>
        <w:tc>
          <w:tcPr>
            <w:tcW w:type="dxa" w:w="2255"/>
          </w:tcPr>
          <w:p>
            <w:r>
              <w:t>4–6 days</w:t>
            </w:r>
          </w:p>
        </w:tc>
      </w:tr>
      <w:tr>
        <w:tc>
          <w:tcPr>
            <w:tcW w:type="dxa" w:w="2255"/>
          </w:tcPr>
          <w:p>
            <w:r>
              <w:t>5. Drift scoring</w:t>
            </w:r>
          </w:p>
        </w:tc>
        <w:tc>
          <w:tcPr>
            <w:tcW w:type="dxa" w:w="2255"/>
          </w:tcPr>
          <w:p>
            <w:r>
              <w:t>Drifting feels rewarding.</w:t>
            </w:r>
          </w:p>
        </w:tc>
        <w:tc>
          <w:tcPr>
            <w:tcW w:type="dxa" w:w="2255"/>
          </w:tcPr>
          <w:p>
            <w:r>
              <w:t>Drift state, drift angle scoring, combo banking, collision cancellation, HUD display.</w:t>
            </w:r>
          </w:p>
        </w:tc>
        <w:tc>
          <w:tcPr>
            <w:tcW w:type="dxa" w:w="2255"/>
          </w:tcPr>
          <w:p>
            <w:r>
              <w:t>3–5 days</w:t>
            </w:r>
          </w:p>
        </w:tc>
      </w:tr>
      <w:tr>
        <w:tc>
          <w:tcPr>
            <w:tcW w:type="dxa" w:w="2255"/>
          </w:tcPr>
          <w:p>
            <w:r>
              <w:t>6. Hazards and elevation</w:t>
            </w:r>
          </w:p>
        </w:tc>
        <w:tc>
          <w:tcPr>
            <w:tcW w:type="dxa" w:w="2255"/>
          </w:tcPr>
          <w:p>
            <w:r>
              <w:t>Environmental fun works.</w:t>
            </w:r>
          </w:p>
        </w:tc>
        <w:tc>
          <w:tcPr>
            <w:tcW w:type="dxa" w:w="2255"/>
          </w:tcPr>
          <w:p>
            <w:r>
              <w:t>Fall zones, jump zones, airborne state, landing effects, conveyor/wind zones, bouncy barriers.</w:t>
            </w:r>
          </w:p>
        </w:tc>
        <w:tc>
          <w:tcPr>
            <w:tcW w:type="dxa" w:w="2255"/>
          </w:tcPr>
          <w:p>
            <w:r>
              <w:t>6–10 days</w:t>
            </w:r>
          </w:p>
        </w:tc>
      </w:tr>
      <w:tr>
        <w:tc>
          <w:tcPr>
            <w:tcW w:type="dxa" w:w="2255"/>
          </w:tcPr>
          <w:p>
            <w:r>
              <w:t>7. Content pass</w:t>
            </w:r>
          </w:p>
        </w:tc>
        <w:tc>
          <w:tcPr>
            <w:tcW w:type="dxa" w:w="2255"/>
          </w:tcPr>
          <w:p>
            <w:r>
              <w:t>MVP content is complete.</w:t>
            </w:r>
          </w:p>
        </w:tc>
        <w:tc>
          <w:tcPr>
            <w:tcW w:type="dxa" w:w="2255"/>
          </w:tcPr>
          <w:p>
            <w:r>
              <w:t>Three tuned cars, two playable tracks, hand-drawn art pass, basic audio.</w:t>
            </w:r>
          </w:p>
        </w:tc>
        <w:tc>
          <w:tcPr>
            <w:tcW w:type="dxa" w:w="2255"/>
          </w:tcPr>
          <w:p>
            <w:r>
              <w:t>1–3 weeks</w:t>
            </w:r>
          </w:p>
        </w:tc>
      </w:tr>
      <w:tr>
        <w:tc>
          <w:tcPr>
            <w:tcW w:type="dxa" w:w="2255"/>
          </w:tcPr>
          <w:p>
            <w:r>
              <w:t>8. Playtest and polish</w:t>
            </w:r>
          </w:p>
        </w:tc>
        <w:tc>
          <w:tcPr>
            <w:tcW w:type="dxa" w:w="2255"/>
          </w:tcPr>
          <w:p>
            <w:r>
              <w:t>Make it stable and fun.</w:t>
            </w:r>
          </w:p>
        </w:tc>
        <w:tc>
          <w:tcPr>
            <w:tcW w:type="dxa" w:w="2255"/>
          </w:tcPr>
          <w:p>
            <w:r>
              <w:t>8-player playtest, camera tuning, balance tuning, checkpoint tuning, bug fixes.</w:t>
            </w:r>
          </w:p>
        </w:tc>
        <w:tc>
          <w:tcPr>
            <w:tcW w:type="dxa" w:w="2255"/>
          </w:tcPr>
          <w:p>
            <w:r>
              <w:t>1–2 weeks</w:t>
            </w:r>
          </w:p>
        </w:tc>
      </w:tr>
    </w:tbl>
    <w:p>
      <w:r>
        <w:rPr>
          <w:b/>
          <w:sz w:val="32"/>
        </w:rPr>
        <w:t>15. Suggested Build Order</w:t>
      </w:r>
    </w:p>
    <w:p>
      <w:r>
        <w:t>1. Build the local server, shared-screen page, phone page, and QR joining.</w:t>
      </w:r>
    </w:p>
    <w:p>
      <w:r>
        <w:t>2. Prove that phone inputs arrive reliably and quickly.</w:t>
      </w:r>
    </w:p>
    <w:p>
      <w:r>
        <w:t>3. Implement one car driving on a blank or placeholder track.</w:t>
      </w:r>
    </w:p>
    <w:p>
      <w:r>
        <w:t>4. Add the three car configurations and tuning hooks.</w:t>
      </w:r>
    </w:p>
    <w:p>
      <w:r>
        <w:t>5. Add up to 8 players and car-to-car collisions.</w:t>
      </w:r>
    </w:p>
    <w:p>
      <w:r>
        <w:t>6. Add ordered checkpoints, laps, finish logic, and race results.</w:t>
      </w:r>
    </w:p>
    <w:p>
      <w:r>
        <w:t>7. Tune the drift physics and drift scoring.</w:t>
      </w:r>
    </w:p>
    <w:p>
      <w:r>
        <w:t>8. Implement falls, jumps, and hazard zones.</w:t>
      </w:r>
    </w:p>
    <w:p>
      <w:r>
        <w:t>9. Build and test Junkyard Jumble.</w:t>
      </w:r>
    </w:p>
    <w:p>
      <w:r>
        <w:t>10. Build and test Rooftop Rampage.</w:t>
      </w:r>
    </w:p>
    <w:p>
      <w:r>
        <w:t>11. Add hand-drawn art polish, audio, and final lobby refinements.</w:t>
      </w:r>
    </w:p>
    <w:p>
      <w:r>
        <w:rPr>
          <w:b/>
          <w:sz w:val="32"/>
        </w:rPr>
        <w:t>16. Testing Plan</w:t>
      </w:r>
    </w:p>
    <w:p>
      <w:r>
        <w:t>Testing should cover network reliability, gameplay clarity, car balance, track fairness, and shared-screen performance.</w:t>
      </w:r>
    </w:p>
    <w:p>
      <w:r>
        <w:rPr>
          <w:b/>
          <w:sz w:val="28"/>
        </w:rPr>
        <w:t>16.1 Network Testing</w:t>
      </w:r>
    </w:p>
    <w:p>
      <w:r>
        <w:t>• Test with 2, 4, and 8 phones connected.</w:t>
      </w:r>
    </w:p>
    <w:p>
      <w:r>
        <w:t>• Test host on WiFi and host on ethernet.</w:t>
      </w:r>
    </w:p>
    <w:p>
      <w:r>
        <w:t>• Test phone disconnection and reconnection during lobby and race.</w:t>
      </w:r>
    </w:p>
    <w:p>
      <w:r>
        <w:t>• Test with different mobile browsers where possible.</w:t>
      </w:r>
    </w:p>
    <w:p>
      <w:r>
        <w:t>• Test router configurations that may block device-to-device communication.</w:t>
      </w:r>
    </w:p>
    <w:p>
      <w:r>
        <w:t>• Test local hotspot fallback if normal WiFi is unavailable.</w:t>
      </w:r>
    </w:p>
    <w:p>
      <w:r>
        <w:rPr>
          <w:b/>
          <w:sz w:val="28"/>
        </w:rPr>
        <w:t>16.2 Gameplay Testing</w:t>
      </w:r>
    </w:p>
    <w:p>
      <w:r>
        <w:t>• Can players join without explanation?</w:t>
      </w:r>
    </w:p>
    <w:p>
      <w:r>
        <w:t>• Can players understand the controls within the first race?</w:t>
      </w:r>
    </w:p>
    <w:p>
      <w:r>
        <w:t>• Can players see their car clearly on the shared screen?</w:t>
      </w:r>
    </w:p>
    <w:p>
      <w:r>
        <w:t>• Do players understand why checkpoints count or do not count?</w:t>
      </w:r>
    </w:p>
    <w:p>
      <w:r>
        <w:t>• Do falls feel funny and strategic rather than arbitrary?</w:t>
      </w:r>
    </w:p>
    <w:p>
      <w:r>
        <w:t>• Are the three cars meaningfully different but still viable?</w:t>
      </w:r>
    </w:p>
    <w:p>
      <w:r>
        <w:t>• Does the Bus dominate too much in collisions?</w:t>
      </w:r>
    </w:p>
    <w:p>
      <w:r>
        <w:t>• Is the RC Car too unstable near cliff edges?</w:t>
      </w:r>
    </w:p>
    <w:p>
      <w:r>
        <w:t>• Does the camera remain readable with 8 players?</w:t>
      </w:r>
    </w:p>
    <w:p>
      <w:r>
        <w:rPr>
          <w:b/>
          <w:sz w:val="28"/>
        </w:rPr>
        <w:t>16.3 Performance Testing</w:t>
      </w:r>
    </w:p>
    <w:p>
      <w:r>
        <w:t>• Shared screen should hold 60fps with 8 cars where possible.</w:t>
      </w:r>
    </w:p>
    <w:p>
      <w:r>
        <w:t>• Drift trails should not reduce frame rate significantly.</w:t>
      </w:r>
    </w:p>
    <w:p>
      <w:r>
        <w:t>• Hazard animations should not cause input delay.</w:t>
      </w:r>
    </w:p>
    <w:p>
      <w:r>
        <w:t>• The game should remain responsive during collision-heavy moments.</w:t>
      </w:r>
    </w:p>
    <w:p>
      <w:r>
        <w:t>• Phone input latency should feel below 50ms in normal local WiFi conditions.</w:t>
      </w:r>
    </w:p>
    <w:p>
      <w:r>
        <w:rPr>
          <w:b/>
          <w:sz w:val="32"/>
        </w:rPr>
        <w:t>17. MVP Acceptance Criteria</w:t>
      </w:r>
    </w:p>
    <w:p>
      <w:r>
        <w:t>The MVP can be considered complete when the core local multiplayer racing experience is playable and stable from lobby to results screen.</w:t>
      </w:r>
    </w:p>
    <w:p>
      <w:r>
        <w:t>• Host can start the game locally on a computer connected to a shared screen.</w:t>
      </w:r>
    </w:p>
    <w:p>
      <w:r>
        <w:t>• Players can join by scanning a QR code.</w:t>
      </w:r>
    </w:p>
    <w:p>
      <w:r>
        <w:t>• 2–8 players can select cars and race together.</w:t>
      </w:r>
    </w:p>
    <w:p>
      <w:r>
        <w:t>• Phone touch controls reliably control cars.</w:t>
      </w:r>
    </w:p>
    <w:p>
      <w:r>
        <w:t>• The game supports 3, 4, and 5 lap races.</w:t>
      </w:r>
    </w:p>
    <w:p>
      <w:r>
        <w:t>• Ordered checkpoints prevent route cheating.</w:t>
      </w:r>
    </w:p>
    <w:p>
      <w:r>
        <w:t>• Falling from elevated sections never kills or resets the player.</w:t>
      </w:r>
    </w:p>
    <w:p>
      <w:r>
        <w:t>• Two tracks are playable from start to finish.</w:t>
      </w:r>
    </w:p>
    <w:p>
      <w:r>
        <w:t>• The Heavy Bus, RC Car, and Normal Car feel distinct.</w:t>
      </w:r>
    </w:p>
    <w:p>
      <w:r>
        <w:t>• Drift scoring works and appears in results.</w:t>
      </w:r>
    </w:p>
    <w:p>
      <w:r>
        <w:t>• Results correctly rank players by finish order or progress after timeout.</w:t>
      </w:r>
    </w:p>
    <w:p>
      <w:r>
        <w:t>• The shared screen remains readable with 8 players.</w:t>
      </w:r>
    </w:p>
    <w:p>
      <w:r>
        <w:rPr>
          <w:b/>
          <w:sz w:val="32"/>
        </w:rPr>
        <w:t>18. Key Technical Risks</w:t>
      </w:r>
    </w:p>
    <w:tbl>
      <w:tblPr>
        <w:tblW w:type="auto" w:w="0"/>
        <w:tblLook w:firstColumn="1" w:firstRow="1" w:lastColumn="0" w:lastRow="0" w:noHBand="0" w:noVBand="1" w:val="04A0"/>
      </w:tblPr>
      <w:tblGrid>
        <w:gridCol w:w="3007"/>
        <w:gridCol w:w="3007"/>
        <w:gridCol w:w="3007"/>
      </w:tblGrid>
      <w:tr>
        <w:tc>
          <w:tcPr>
            <w:tcW w:type="dxa" w:w="3007"/>
            <w:shd w:fill="D5E8F0" w:val="clear"/>
          </w:tcPr>
          <w:p>
            <w:r>
              <w:rPr>
                <w:b/>
              </w:rPr>
              <w:t>Risk</w:t>
            </w:r>
          </w:p>
        </w:tc>
        <w:tc>
          <w:tcPr>
            <w:tcW w:type="dxa" w:w="3007"/>
            <w:shd w:fill="D5E8F0" w:val="clear"/>
          </w:tcPr>
          <w:p>
            <w:r>
              <w:rPr>
                <w:b/>
              </w:rPr>
              <w:t>Potential impact</w:t>
            </w:r>
          </w:p>
        </w:tc>
        <w:tc>
          <w:tcPr>
            <w:tcW w:type="dxa" w:w="3007"/>
            <w:shd w:fill="D5E8F0" w:val="clear"/>
          </w:tcPr>
          <w:p>
            <w:r>
              <w:rPr>
                <w:b/>
              </w:rPr>
              <w:t>Mitigation</w:t>
            </w:r>
          </w:p>
        </w:tc>
      </w:tr>
      <w:tr>
        <w:tc>
          <w:tcPr>
            <w:tcW w:type="dxa" w:w="3007"/>
          </w:tcPr>
          <w:p>
            <w:r>
              <w:t>Phone input latency</w:t>
            </w:r>
          </w:p>
        </w:tc>
        <w:tc>
          <w:tcPr>
            <w:tcW w:type="dxa" w:w="3007"/>
          </w:tcPr>
          <w:p>
            <w:r>
              <w:t>Controls feel disconnected or frustrating.</w:t>
            </w:r>
          </w:p>
        </w:tc>
        <w:tc>
          <w:tcPr>
            <w:tcW w:type="dxa" w:w="3007"/>
          </w:tcPr>
          <w:p>
            <w:r>
              <w:t>Use local WiFi, repeated input state messages, server-authoritative simulation, and early latency testing.</w:t>
            </w:r>
          </w:p>
        </w:tc>
      </w:tr>
      <w:tr>
        <w:tc>
          <w:tcPr>
            <w:tcW w:type="dxa" w:w="3007"/>
          </w:tcPr>
          <w:p>
            <w:r>
              <w:t>8-player readability</w:t>
            </w:r>
          </w:p>
        </w:tc>
        <w:tc>
          <w:tcPr>
            <w:tcW w:type="dxa" w:w="3007"/>
          </w:tcPr>
          <w:p>
            <w:r>
              <w:t>Players cannot track their cars on the shared screen.</w:t>
            </w:r>
          </w:p>
        </w:tc>
        <w:tc>
          <w:tcPr>
            <w:tcW w:type="dxa" w:w="3007"/>
          </w:tcPr>
          <w:p>
            <w:r>
              <w:t>Use strong player colours, clear car silhouettes, camera smoothing, and HUD ranking.</w:t>
            </w:r>
          </w:p>
        </w:tc>
      </w:tr>
      <w:tr>
        <w:tc>
          <w:tcPr>
            <w:tcW w:type="dxa" w:w="3007"/>
          </w:tcPr>
          <w:p>
            <w:r>
              <w:t>Checkpoint confusion</w:t>
            </w:r>
          </w:p>
        </w:tc>
        <w:tc>
          <w:tcPr>
            <w:tcW w:type="dxa" w:w="3007"/>
          </w:tcPr>
          <w:p>
            <w:r>
              <w:t>Players feel the game is unfair when shortcuts do not count.</w:t>
            </w:r>
          </w:p>
        </w:tc>
        <w:tc>
          <w:tcPr>
            <w:tcW w:type="dxa" w:w="3007"/>
          </w:tcPr>
          <w:p>
            <w:r>
              <w:t>Provide clear checkpoint progress feedback and tune fall destinations carefully.</w:t>
            </w:r>
          </w:p>
        </w:tc>
      </w:tr>
      <w:tr>
        <w:tc>
          <w:tcPr>
            <w:tcW w:type="dxa" w:w="3007"/>
          </w:tcPr>
          <w:p>
            <w:r>
              <w:t>Track authoring complexity</w:t>
            </w:r>
          </w:p>
        </w:tc>
        <w:tc>
          <w:tcPr>
            <w:tcW w:type="dxa" w:w="3007"/>
          </w:tcPr>
          <w:p>
            <w:r>
              <w:t>Track JSON becomes slow and error-prone to create.</w:t>
            </w:r>
          </w:p>
        </w:tc>
        <w:tc>
          <w:tcPr>
            <w:tcW w:type="dxa" w:w="3007"/>
          </w:tcPr>
          <w:p>
            <w:r>
              <w:t>Build a simple developer-only annotation/export tool.</w:t>
            </w:r>
          </w:p>
        </w:tc>
      </w:tr>
      <w:tr>
        <w:tc>
          <w:tcPr>
            <w:tcW w:type="dxa" w:w="3007"/>
          </w:tcPr>
          <w:p>
            <w:r>
              <w:t>Car balance</w:t>
            </w:r>
          </w:p>
        </w:tc>
        <w:tc>
          <w:tcPr>
            <w:tcW w:type="dxa" w:w="3007"/>
          </w:tcPr>
          <w:p>
            <w:r>
              <w:t>One car becomes obviously superior.</w:t>
            </w:r>
          </w:p>
        </w:tc>
        <w:tc>
          <w:tcPr>
            <w:tcW w:type="dxa" w:w="3007"/>
          </w:tcPr>
          <w:p>
            <w:r>
              <w:t>Keep car stats configuration-driven and tune through playtests.</w:t>
            </w:r>
          </w:p>
        </w:tc>
      </w:tr>
      <w:tr>
        <w:tc>
          <w:tcPr>
            <w:tcW w:type="dxa" w:w="3007"/>
          </w:tcPr>
          <w:p>
            <w:r>
              <w:t>Router restrictions</w:t>
            </w:r>
          </w:p>
        </w:tc>
        <w:tc>
          <w:tcPr>
            <w:tcW w:type="dxa" w:w="3007"/>
          </w:tcPr>
          <w:p>
            <w:r>
              <w:t>Phones cannot reach the host machine.</w:t>
            </w:r>
          </w:p>
        </w:tc>
        <w:tc>
          <w:tcPr>
            <w:tcW w:type="dxa" w:w="3007"/>
          </w:tcPr>
          <w:p>
            <w:r>
              <w:t>Document hotspot fallback and show clear connection troubleshooting instructions.</w:t>
            </w:r>
          </w:p>
        </w:tc>
      </w:tr>
    </w:tbl>
    <w:p>
      <w:r>
        <w:rPr>
          <w:b/>
          <w:sz w:val="32"/>
        </w:rPr>
        <w:t>19. Open Technical Decisions</w:t>
      </w:r>
    </w:p>
    <w:p>
      <w:r>
        <w:t>• Whether to use Phaser 3 or PixiJS for rendering.</w:t>
      </w:r>
    </w:p>
    <w:p>
      <w:r>
        <w:t>• Whether to use Socket.IO or raw WebSocket for networking.</w:t>
      </w:r>
    </w:p>
    <w:p>
      <w:r>
        <w:t>• Whether track collision should be polygon-based only or supported by pixel masks later.</w:t>
      </w:r>
    </w:p>
    <w:p>
      <w:r>
        <w:t>• Whether fall landings should be fixed targets or calculated from velocity and angle.</w:t>
      </w:r>
    </w:p>
    <w:p>
      <w:r>
        <w:t>• Whether the host application should be packaged as a desktop executable after the prototype.</w:t>
      </w:r>
    </w:p>
    <w:p>
      <w:r>
        <w:t>• Whether player names should be supported in the MVP or replaced by fixed player numbers.</w:t>
      </w:r>
    </w:p>
    <w:sectPr w:rsidR="004E5EE7" w:rsidSect="005A16EC">
      <w:headerReference w:type="even" r:id="rId10"/>
      <w:headerReference w:type="default" r:id="rId11"/>
      <w:headerReference w:type="first" r:id="rId12"/>
      <w:pgSz w:w="11900" w:h="16840"/>
      <w:pgMar w:top="1462"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5D502" w14:textId="77777777" w:rsidR="008B13F8" w:rsidRDefault="008B13F8" w:rsidP="00251529">
      <w:r>
        <w:separator/>
      </w:r>
    </w:p>
  </w:endnote>
  <w:endnote w:type="continuationSeparator" w:id="0">
    <w:p w14:paraId="77CB489C" w14:textId="77777777" w:rsidR="008B13F8" w:rsidRDefault="008B13F8" w:rsidP="00251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CF531" w14:textId="77777777" w:rsidR="008B13F8" w:rsidRDefault="008B13F8" w:rsidP="00251529">
      <w:r>
        <w:separator/>
      </w:r>
    </w:p>
  </w:footnote>
  <w:footnote w:type="continuationSeparator" w:id="0">
    <w:p w14:paraId="1FA7BBCC" w14:textId="77777777" w:rsidR="008B13F8" w:rsidRDefault="008B13F8" w:rsidP="00251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B6C7" w14:textId="7A02E3B0" w:rsidR="00251529" w:rsidRDefault="006E4C40">
    <w:pPr>
      <w:pStyle w:val="Header"/>
    </w:pPr>
    <w:r>
      <w:rPr>
        <w:noProof/>
      </w:rPr>
      <mc:AlternateContent>
        <mc:Choice Requires="wps">
          <w:drawing>
            <wp:anchor distT="0" distB="0" distL="0" distR="0" simplePos="0" relativeHeight="251671552" behindDoc="0" locked="0" layoutInCell="1" allowOverlap="1" wp14:anchorId="5BE5C8C1" wp14:editId="645CEE25">
              <wp:simplePos x="635" y="635"/>
              <wp:positionH relativeFrom="page">
                <wp:align>left</wp:align>
              </wp:positionH>
              <wp:positionV relativeFrom="page">
                <wp:align>top</wp:align>
              </wp:positionV>
              <wp:extent cx="1142365" cy="345440"/>
              <wp:effectExtent l="0" t="0" r="635" b="16510"/>
              <wp:wrapNone/>
              <wp:docPr id="1717421003" name="Text Box 2" descr="NNIT - Public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2365" cy="345440"/>
                      </a:xfrm>
                      <a:prstGeom prst="rect">
                        <a:avLst/>
                      </a:prstGeom>
                      <a:noFill/>
                      <a:ln>
                        <a:noFill/>
                      </a:ln>
                    </wps:spPr>
                    <wps:txbx>
                      <w:txbxContent>
                        <w:p w14:paraId="2974D244" w14:textId="01B33873"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BE5C8C1" id="_x0000_t202" coordsize="21600,21600" o:spt="202" path="m,l,21600r21600,l21600,xe">
              <v:stroke joinstyle="miter"/>
              <v:path gradientshapeok="t" o:connecttype="rect"/>
            </v:shapetype>
            <v:shape id="Text Box 2" o:spid="_x0000_s1026" type="#_x0000_t202" alt="NNIT - Public Use" style="position:absolute;margin-left:0;margin-top:0;width:89.95pt;height:27.2pt;z-index:25167155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" filled="f" stroked="f">
              <v:fill o:detectmouseclick="t"/>
              <v:textbox style="mso-fit-shape-to-text:t" inset="20pt,15pt,0,0">
                <w:txbxContent>
                  <w:p w14:paraId="2974D244" w14:textId="01B33873"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v:textbox>
              <w10:wrap anchorx="page" anchory="page"/>
            </v:shape>
          </w:pict>
        </mc:Fallback>
      </mc:AlternateContent>
    </w:r>
    <w:r w:rsidR="00000000">
      <w:rPr>
        <w:noProof/>
      </w:rPr>
      <w:pict w14:anchorId="54A27B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20250" o:spid="_x0000_s1026" type="#_x0000_t75" alt="" style="position:absolute;margin-left:0;margin-top:0;width:612pt;height:11in;z-index:-251653120;mso-wrap-edited:f;mso-width-percent:0;mso-height-percent:0;mso-position-horizontal:center;mso-position-horizontal-relative:margin;mso-position-vertical:center;mso-position-vertical-relative:margin;mso-width-percent:0;mso-height-percent:0" o:allowincell="f">
          <v:imagedata r:id="rId1" o:title="30312 NNIT brevpapir US Lett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8AF68" w14:textId="2B08D5EF" w:rsidR="00251529" w:rsidRDefault="006E4C40" w:rsidP="00E71223">
    <w:pPr>
      <w:pStyle w:val="Header"/>
    </w:pPr>
    <w:r>
      <w:rPr>
        <w:noProof/>
      </w:rPr>
      <mc:AlternateContent>
        <mc:Choice Requires="wps">
          <w:drawing>
            <wp:anchor distT="0" distB="0" distL="0" distR="0" simplePos="0" relativeHeight="251672576" behindDoc="0" locked="0" layoutInCell="1" allowOverlap="1" wp14:anchorId="0D040DB1" wp14:editId="1FB8D4BB">
              <wp:simplePos x="914400" y="450850"/>
              <wp:positionH relativeFrom="page">
                <wp:align>left</wp:align>
              </wp:positionH>
              <wp:positionV relativeFrom="page">
                <wp:align>top</wp:align>
              </wp:positionV>
              <wp:extent cx="1142365" cy="345440"/>
              <wp:effectExtent l="0" t="0" r="635" b="16510"/>
              <wp:wrapNone/>
              <wp:docPr id="1494411761" name="Text Box 3" descr="NNIT - Public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2365" cy="345440"/>
                      </a:xfrm>
                      <a:prstGeom prst="rect">
                        <a:avLst/>
                      </a:prstGeom>
                      <a:noFill/>
                      <a:ln>
                        <a:noFill/>
                      </a:ln>
                    </wps:spPr>
                    <wps:txbx>
                      <w:txbxContent>
                        <w:p w14:paraId="2E88BB66" w14:textId="4E89F173"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D040DB1" id="_x0000_t202" coordsize="21600,21600" o:spt="202" path="m,l,21600r21600,l21600,xe">
              <v:stroke joinstyle="miter"/>
              <v:path gradientshapeok="t" o:connecttype="rect"/>
            </v:shapetype>
            <v:shape id="Text Box 3" o:spid="_x0000_s1027" type="#_x0000_t202" alt="NNIT - Public Use" style="position:absolute;margin-left:0;margin-top:0;width:89.95pt;height:27.2pt;z-index:25167257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" filled="f" stroked="f">
              <v:fill o:detectmouseclick="t"/>
              <v:textbox style="mso-fit-shape-to-text:t" inset="20pt,15pt,0,0">
                <w:txbxContent>
                  <w:p w14:paraId="2E88BB66" w14:textId="4E89F173"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v:textbox>
              <w10:wrap anchorx="page" anchory="page"/>
            </v:shape>
          </w:pict>
        </mc:Fallback>
      </mc:AlternateContent>
    </w:r>
    <w:r w:rsidR="005A16EC">
      <w:rPr>
        <w:noProof/>
      </w:rPr>
      <w:drawing>
        <wp:anchor distT="0" distB="0" distL="114300" distR="114300" simplePos="0" relativeHeight="251669504" behindDoc="1" locked="0" layoutInCell="1" allowOverlap="1" wp14:anchorId="7857A8AA" wp14:editId="55EE8721">
          <wp:simplePos x="0" y="0"/>
          <wp:positionH relativeFrom="column">
            <wp:posOffset>5248275</wp:posOffset>
          </wp:positionH>
          <wp:positionV relativeFrom="paragraph">
            <wp:posOffset>31115</wp:posOffset>
          </wp:positionV>
          <wp:extent cx="990600" cy="290830"/>
          <wp:effectExtent l="0" t="0" r="0" b="1270"/>
          <wp:wrapNone/>
          <wp:docPr id="527711783" name="Picture 2" descr="A red letter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11783" name="Picture 2" descr="A red letter on a black background&#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990600" cy="29083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64CF" w14:textId="1B817407" w:rsidR="00251529" w:rsidRDefault="006E4C40">
    <w:pPr>
      <w:pStyle w:val="Header"/>
    </w:pPr>
    <w:r>
      <w:rPr>
        <w:noProof/>
      </w:rPr>
      <mc:AlternateContent>
        <mc:Choice Requires="wps">
          <w:drawing>
            <wp:anchor distT="0" distB="0" distL="0" distR="0" simplePos="0" relativeHeight="251670528" behindDoc="0" locked="0" layoutInCell="1" allowOverlap="1" wp14:anchorId="504CE2D2" wp14:editId="13C642B3">
              <wp:simplePos x="635" y="635"/>
              <wp:positionH relativeFrom="page">
                <wp:align>left</wp:align>
              </wp:positionH>
              <wp:positionV relativeFrom="page">
                <wp:align>top</wp:align>
              </wp:positionV>
              <wp:extent cx="1142365" cy="345440"/>
              <wp:effectExtent l="0" t="0" r="635" b="16510"/>
              <wp:wrapNone/>
              <wp:docPr id="1820127932" name="Text Box 1" descr="NNIT - Public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42365" cy="345440"/>
                      </a:xfrm>
                      <a:prstGeom prst="rect">
                        <a:avLst/>
                      </a:prstGeom>
                      <a:noFill/>
                      <a:ln>
                        <a:noFill/>
                      </a:ln>
                    </wps:spPr>
                    <wps:txbx>
                      <w:txbxContent>
                        <w:p w14:paraId="712B9473" w14:textId="2FEB03E1"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4CE2D2" id="_x0000_t202" coordsize="21600,21600" o:spt="202" path="m,l,21600r21600,l21600,xe">
              <v:stroke joinstyle="miter"/>
              <v:path gradientshapeok="t" o:connecttype="rect"/>
            </v:shapetype>
            <v:shape id="Text Box 1" o:spid="_x0000_s1028" type="#_x0000_t202" alt="NNIT - Public Use" style="position:absolute;margin-left:0;margin-top:0;width:89.95pt;height:27.2pt;z-index:25167052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" filled="f" stroked="f">
              <v:fill o:detectmouseclick="t"/>
              <v:textbox style="mso-fit-shape-to-text:t" inset="20pt,15pt,0,0">
                <w:txbxContent>
                  <w:p w14:paraId="712B9473" w14:textId="2FEB03E1" w:rsidR="006E4C40" w:rsidRPr="006E4C40" w:rsidRDefault="006E4C40" w:rsidP="006E4C40">
                    <w:pPr>
                      <w:rPr>
                        <w:rFonts w:ascii="Calibri" w:eastAsia="Calibri" w:hAnsi="Calibri" w:cs="Calibri"/>
                        <w:noProof/>
                        <w:color w:val="FF0000"/>
                        <w:sz w:val="20"/>
                        <w:szCs w:val="20"/>
                      </w:rPr>
                    </w:pPr>
                    <w:r w:rsidRPr="006E4C40">
                      <w:rPr>
                        <w:rFonts w:ascii="Calibri" w:eastAsia="Calibri" w:hAnsi="Calibri" w:cs="Calibri"/>
                        <w:noProof/>
                        <w:color w:val="FF0000"/>
                        <w:sz w:val="20"/>
                        <w:szCs w:val="20"/>
                      </w:rPr>
                      <w:t>NNIT - Public Use</w:t>
                    </w:r>
                  </w:p>
                </w:txbxContent>
              </v:textbox>
              <w10:wrap anchorx="page" anchory="page"/>
            </v:shape>
          </w:pict>
        </mc:Fallback>
      </mc:AlternateContent>
    </w:r>
    <w:r w:rsidR="00000000">
      <w:rPr>
        <w:noProof/>
      </w:rPr>
      <w:pict w14:anchorId="3AC2E3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20249" o:spid="_x0000_s1025" type="#_x0000_t75" alt="" style="position:absolute;margin-left:0;margin-top:0;width:612pt;height:11in;z-index:-251656192;mso-wrap-edited:f;mso-width-percent:0;mso-height-percent:0;mso-position-horizontal:center;mso-position-horizontal-relative:margin;mso-position-vertical:center;mso-position-vertical-relative:margin;mso-width-percent:0;mso-height-percent:0" o:allowincell="f">
          <v:imagedata r:id="rId1" o:title="30312 NNIT brevpapir US Letter"/>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C40"/>
    <w:rsid w:val="00251529"/>
    <w:rsid w:val="00264AD2"/>
    <w:rsid w:val="003660BC"/>
    <w:rsid w:val="004E5EE7"/>
    <w:rsid w:val="00505ADE"/>
    <w:rsid w:val="0051370B"/>
    <w:rsid w:val="005A16EC"/>
    <w:rsid w:val="005B4DE0"/>
    <w:rsid w:val="006A48C4"/>
    <w:rsid w:val="006C5352"/>
    <w:rsid w:val="006E4C40"/>
    <w:rsid w:val="00830462"/>
    <w:rsid w:val="008B13F8"/>
    <w:rsid w:val="009148DE"/>
    <w:rsid w:val="009B4DBD"/>
    <w:rsid w:val="00A348E9"/>
    <w:rsid w:val="00D6288C"/>
    <w:rsid w:val="00DA5304"/>
    <w:rsid w:val="00E30ECA"/>
    <w:rsid w:val="00E71223"/>
    <w:rsid w:val="00FD75FD"/>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19365"/>
  <w15:chartTrackingRefBased/>
  <w15:docId w15:val="{7C15D33A-E507-41E5-AD3C-42B74572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1529"/>
    <w:pPr>
      <w:tabs>
        <w:tab w:val="center" w:pos="4513"/>
        <w:tab w:val="right" w:pos="9026"/>
      </w:tabs>
    </w:pPr>
  </w:style>
  <w:style w:type="character" w:customStyle="1" w:styleId="HeaderChar">
    <w:name w:val="Header Char"/>
    <w:basedOn w:val="DefaultParagraphFont"/>
    <w:link w:val="Header"/>
    <w:uiPriority w:val="99"/>
    <w:rsid w:val="00251529"/>
    <w:rPr>
      <w:rFonts w:eastAsiaTheme="minorEastAsia"/>
    </w:rPr>
  </w:style>
  <w:style w:type="paragraph" w:styleId="Footer">
    <w:name w:val="footer"/>
    <w:basedOn w:val="Normal"/>
    <w:link w:val="FooterChar"/>
    <w:uiPriority w:val="99"/>
    <w:unhideWhenUsed/>
    <w:rsid w:val="00251529"/>
    <w:pPr>
      <w:tabs>
        <w:tab w:val="center" w:pos="4513"/>
        <w:tab w:val="right" w:pos="9026"/>
      </w:tabs>
    </w:pPr>
  </w:style>
  <w:style w:type="character" w:customStyle="1" w:styleId="FooterChar">
    <w:name w:val="Footer Char"/>
    <w:basedOn w:val="DefaultParagraphFont"/>
    <w:link w:val="Footer"/>
    <w:uiPriority w:val="99"/>
    <w:rsid w:val="0025152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NUL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N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Lierz(JARZ)\Downloads\OpenWebUI\NNIT_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A1B020C519374BA596BBC3A38AAC08" ma:contentTypeVersion="43" ma:contentTypeDescription="Create a new document." ma:contentTypeScope="" ma:versionID="6e0e3a719e6eb8aefc32e7491a083079">
  <xsd:schema xmlns:xsd="http://www.w3.org/2001/XMLSchema" xmlns:xs="http://www.w3.org/2001/XMLSchema" xmlns:p="http://schemas.microsoft.com/office/2006/metadata/properties" xmlns:ns2="e31a3c86-6761-45de-9e99-3b2bfaf84a27" xmlns:ns4="533ca322-e8e9-460d-ad48-7bf104d63e33" targetNamespace="http://schemas.microsoft.com/office/2006/metadata/properties" ma:root="true" ma:fieldsID="a10e1f59c1dfae5ea4b03360b4540c1c" ns2:_="" ns4:_="">
    <xsd:import namespace="e31a3c86-6761-45de-9e99-3b2bfaf84a27"/>
    <xsd:import namespace="533ca322-e8e9-460d-ad48-7bf104d63e33"/>
    <xsd:element name="properties">
      <xsd:complexType>
        <xsd:sequence>
          <xsd:element name="documentManagement">
            <xsd:complexType>
              <xsd:all>
                <xsd:element ref="ns2:Page"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Area"/>
                <xsd:element ref="ns2:lcf76f155ced4ddcb4097134ff3c332f" minOccurs="0"/>
                <xsd:element ref="ns4:TaxCatchAll" minOccurs="0"/>
                <xsd:element ref="ns4:SharedWithUsers" minOccurs="0"/>
                <xsd:element ref="ns4: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1a3c86-6761-45de-9e99-3b2bfaf84a27" elementFormDefault="qualified">
    <xsd:import namespace="http://schemas.microsoft.com/office/2006/documentManagement/types"/>
    <xsd:import namespace="http://schemas.microsoft.com/office/infopath/2007/PartnerControls"/>
    <xsd:element name="Page" ma:index="4" nillable="true" ma:displayName="Page" ma:description="Page" ma:internalName="Page" ma:readOnly="false">
      <xsd:complexType>
        <xsd:complexContent>
          <xsd:extension base="dms:MultiChoice">
            <xsd:sequence>
              <xsd:element name="Value" maxOccurs="unbounded" minOccurs="0" nillable="true">
                <xsd:simpleType>
                  <xsd:restriction base="dms:Choice">
                    <xsd:enumeration value="Brand &amp; Identity"/>
                    <xsd:enumeration value="Communication Plans, Policy &amp; Strategy"/>
                    <xsd:enumeration value="Public &amp; Media Relations"/>
                    <xsd:enumeration value="Language &amp; Writing"/>
                    <xsd:enumeration value="Social Media"/>
                    <xsd:enumeration value="Styleguide"/>
                  </xsd:restriction>
                </xsd:simpleType>
              </xsd:element>
            </xsd:sequence>
          </xsd:extension>
        </xsd:complexContent>
      </xsd:complexType>
    </xsd:element>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OCR" ma:index="7" nillable="true" ma:displayName="Extracted Text" ma:description="" ma:hidden="true" ma:internalName="MediaServiceOCR" ma:readOnly="true">
      <xsd:simpleType>
        <xsd:restriction base="dms:Note"/>
      </xsd:simpleType>
    </xsd:element>
    <xsd:element name="MediaServiceGenerationTime" ma:index="8" nillable="true" ma:displayName="MediaServiceGenerationTime" ma:hidden="true" ma:internalName="MediaServiceGenerationTime" ma:readOnly="true">
      <xsd:simpleType>
        <xsd:restriction base="dms:Text"/>
      </xsd:simpleType>
    </xsd:element>
    <xsd:element name="MediaServiceEventHashCode" ma:index="9" nillable="true" ma:displayName="MediaServiceEventHashCode" ma:hidden="true" ma:internalName="MediaServiceEventHashCode" ma:readOnly="true">
      <xsd:simpleType>
        <xsd:restriction base="dms:Text"/>
      </xsd:simpleType>
    </xsd:element>
    <xsd:element name="Area" ma:index="11" ma:displayName="Area" ma:default="Corporate Branding" ma:format="Dropdown" ma:internalName="Area" ma:readOnly="false">
      <xsd:simpleType>
        <xsd:restriction base="dms:Choice">
          <xsd:enumeration value="Corporate Branding"/>
          <xsd:enumeration value="Employer Branding"/>
          <xsd:enumeration value="Internal Communication"/>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61ae8e-ec86-4f38-8c5f-5b40434e385e"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3ca322-e8e9-460d-ad48-7bf104d63e3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7c648-8bb1-442f-89ff-c9bc0dff00e1}" ma:internalName="TaxCatchAll" ma:showField="CatchAllData" ma:web="533ca322-e8e9-460d-ad48-7bf104d63e33">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index="10"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1a3c86-6761-45de-9e99-3b2bfaf84a27">
      <Terms xmlns="http://schemas.microsoft.com/office/infopath/2007/PartnerControls"/>
    </lcf76f155ced4ddcb4097134ff3c332f>
    <Area xmlns="e31a3c86-6761-45de-9e99-3b2bfaf84a27">Corporate Branding</Area>
    <TaxCatchAll xmlns="533ca322-e8e9-460d-ad48-7bf104d63e33" xsi:nil="true"/>
    <Page xmlns="e31a3c86-6761-45de-9e99-3b2bfaf84a2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875CC5-5E6D-4FB6-9146-59F666466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1a3c86-6761-45de-9e99-3b2bfaf84a27"/>
    <ds:schemaRef ds:uri="533ca322-e8e9-460d-ad48-7bf104d63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A6CAB3-5F78-D442-A2FE-B65484C6197F}">
  <ds:schemaRefs>
    <ds:schemaRef ds:uri="http://schemas.openxmlformats.org/officeDocument/2006/bibliography"/>
  </ds:schemaRefs>
</ds:datastoreItem>
</file>

<file path=customXml/itemProps3.xml><?xml version="1.0" encoding="utf-8"?>
<ds:datastoreItem xmlns:ds="http://schemas.openxmlformats.org/officeDocument/2006/customXml" ds:itemID="{6A434247-67E6-46A9-9D9E-862BA8A20D54}">
  <ds:schemaRefs>
    <ds:schemaRef ds:uri="http://schemas.microsoft.com/office/2006/metadata/properties"/>
    <ds:schemaRef ds:uri="http://schemas.microsoft.com/office/infopath/2007/PartnerControls"/>
    <ds:schemaRef ds:uri="e31a3c86-6761-45de-9e99-3b2bfaf84a27"/>
    <ds:schemaRef ds:uri="533ca322-e8e9-460d-ad48-7bf104d63e33"/>
  </ds:schemaRefs>
</ds:datastoreItem>
</file>

<file path=customXml/itemProps4.xml><?xml version="1.0" encoding="utf-8"?>
<ds:datastoreItem xmlns:ds="http://schemas.openxmlformats.org/officeDocument/2006/customXml" ds:itemID="{8615B8A9-C6F7-4585-B4AD-E369608BDB22}">
  <ds:schemaRefs>
    <ds:schemaRef ds:uri="http://schemas.microsoft.com/sharepoint/v3/contenttype/forms"/>
  </ds:schemaRefs>
</ds:datastoreItem>
</file>

<file path=docMetadata/LabelInfo.xml><?xml version="1.0" encoding="utf-8"?>
<clbl:labelList xmlns:clbl="http://schemas.microsoft.com/office/2020/mipLabelMetadata">
  <clbl:label id="{90ed5776-74e4-447c-b9aa-ec97445ad158}" enabled="1" method="Privileged" siteId="{981b0d27-31e4-41e1-8295-46904d1bce63}" contentBits="1" removed="0"/>
</clbl:labelList>
</file>

<file path=docProps/app.xml><?xml version="1.0" encoding="utf-8"?>
<Properties xmlns="http://schemas.openxmlformats.org/officeDocument/2006/extended-properties" xmlns:vt="http://schemas.openxmlformats.org/officeDocument/2006/docPropsVTypes">
  <Template>NNIT_Word_template</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Lierz (JARZ)</dc:creator>
  <cp:keywords/>
  <dc:description/>
  <cp:lastModifiedBy>Jan Lierz (JARZ)</cp:lastModifiedBy>
  <cp:revision>1</cp:revision>
  <dcterms:created xsi:type="dcterms:W3CDTF">2025-09-25T09:46:00Z</dcterms:created>
  <dcterms:modified xsi:type="dcterms:W3CDTF">2025-09-25T09:46:00Z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0x01010046A1B020C519374BA596BBC3A38AAC08</vt:lpwstr>
  </property>
  <property fmtid="{D5CDD505-2E9C-101B-9397-08002B2CF9AE}" pid="3" name="ClassificationContentMarkingHeaderShapeIds">
    <vt:lpwstr>6c7cf2bc,665dc3cb,5912e9f1</vt:lpwstr>
  </property>
  <property fmtid="{D5CDD505-2E9C-101B-9397-08002B2CF9AE}" pid="4" name="ClassificationContentMarkingHeaderFontProps">
    <vt:lpwstr>#ff0000,10,Calibri</vt:lpwstr>
  </property>
  <property fmtid="{D5CDD505-2E9C-101B-9397-08002B2CF9AE}" pid="5" name="ClassificationContentMarkingHeaderText">
    <vt:lpwstr>NNIT - Public Use</vt:lpwstr>
  </property>
</Properties>
</file>